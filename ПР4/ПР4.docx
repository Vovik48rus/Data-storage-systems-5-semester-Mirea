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3FFE4ECE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4B20C9EA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12358CD4" wp14:editId="3C22040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EECC6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68C3EFBA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1A221DBD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9DB9A87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C4A79C6" wp14:editId="302E77C6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4BF3DA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FD0A5B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4272FE1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508B1F5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43EE63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7C118A23" w14:textId="72FAA203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DA3985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4</w:t>
      </w:r>
    </w:p>
    <w:p w14:paraId="47ED649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 хранения 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7938C2B4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11926908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38D41247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ACDF460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29753276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0A24E4C4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4468D72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5136DA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ИВБО-20-23. </w:t>
            </w:r>
            <w:proofErr w:type="spellStart"/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  <w:proofErr w:type="spellEnd"/>
          </w:p>
        </w:tc>
        <w:tc>
          <w:tcPr>
            <w:tcW w:w="1666" w:type="dxa"/>
            <w:gridSpan w:val="2"/>
          </w:tcPr>
          <w:p w14:paraId="5562821F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F26D30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F7A7F5F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27C949E3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101D8F4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590DF89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806D7B5" w14:textId="77777777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 Екатерина Сергеевна</w:t>
            </w:r>
          </w:p>
          <w:p w14:paraId="098DF13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56C19EF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F2BB3D3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A9E82DE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E0F309F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4A9E02A6" w14:textId="77777777" w:rsidTr="0045473C">
        <w:tc>
          <w:tcPr>
            <w:tcW w:w="2547" w:type="dxa"/>
          </w:tcPr>
          <w:p w14:paraId="7024425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A11B1E9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3E31B60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AD86CC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BD2CDC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12D85A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A6CB47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75391E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C10CA3F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B2B946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1E7F74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B060E7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265195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B89BDA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E3C849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2B81436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AEC36A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2F9991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2C7384FD" w14:textId="4E20425E" w:rsidR="00D002F8" w:rsidRDefault="00695930" w:rsidP="00D75352">
      <w:pPr>
        <w:pStyle w:val="a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lastRenderedPageBreak/>
        <w:t>ПРАКТИЧЕСК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Ая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РАБОТ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я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</w:t>
      </w:r>
      <w:r w:rsidR="00157266">
        <w:rPr>
          <w:rFonts w:eastAsia="Droid Sans Fallback" w:cs="Times New Roman"/>
          <w:kern w:val="2"/>
          <w:sz w:val="32"/>
          <w:szCs w:val="32"/>
          <w:lang w:val="en-US" w:eastAsia="zh-CN" w:bidi="hi-IN"/>
        </w:rPr>
        <w:t>4</w:t>
      </w:r>
    </w:p>
    <w:p w14:paraId="66C1B221" w14:textId="77777777" w:rsidR="00695930" w:rsidRDefault="00695930" w:rsidP="00695930">
      <w:pPr>
        <w:pStyle w:val="2"/>
        <w:rPr>
          <w:lang w:val="en-US" w:eastAsia="zh-CN" w:bidi="hi-IN"/>
        </w:rPr>
      </w:pPr>
      <w:r>
        <w:rPr>
          <w:lang w:eastAsia="zh-CN" w:bidi="hi-IN"/>
        </w:rPr>
        <w:t>Задание 1</w:t>
      </w:r>
    </w:p>
    <w:p w14:paraId="59DF5C71" w14:textId="01ADF43A" w:rsidR="00157266" w:rsidRPr="00157266" w:rsidRDefault="00157266" w:rsidP="00157266">
      <w:pPr>
        <w:rPr>
          <w:lang w:eastAsia="zh-CN" w:bidi="hi-IN"/>
        </w:rPr>
      </w:pPr>
      <w:r w:rsidRPr="00157266">
        <w:rPr>
          <w:lang w:eastAsia="zh-CN" w:bidi="hi-IN"/>
        </w:rPr>
        <w:t>Работа с накопителями данных. Технологии классического RAID По материалам лекции заполните таблицу</w:t>
      </w:r>
      <w:r w:rsidRPr="00157266">
        <w:rPr>
          <w:lang w:eastAsia="zh-CN" w:bidi="hi-IN"/>
        </w:rPr>
        <w:t>.</w:t>
      </w:r>
    </w:p>
    <w:p w14:paraId="010CAB82" w14:textId="4B15A7BD" w:rsidR="005806E4" w:rsidRDefault="009F1218" w:rsidP="005806E4">
      <w:pPr>
        <w:rPr>
          <w:lang w:eastAsia="zh-CN" w:bidi="hi-IN"/>
        </w:rPr>
      </w:pPr>
      <w:r w:rsidRPr="009F1218">
        <w:rPr>
          <w:lang w:eastAsia="zh-CN" w:bidi="hi-IN"/>
        </w:rPr>
        <w:t>В таблице 1 приведено сравнение технологий классического RAID.</w:t>
      </w:r>
    </w:p>
    <w:p w14:paraId="49A443DF" w14:textId="77777777" w:rsidR="009F1218" w:rsidRDefault="009F1218" w:rsidP="005806E4">
      <w:pPr>
        <w:rPr>
          <w:lang w:eastAsia="zh-CN" w:bidi="hi-IN"/>
        </w:rPr>
      </w:pPr>
    </w:p>
    <w:p w14:paraId="1C571F48" w14:textId="77777777" w:rsidR="009F1218" w:rsidRPr="009F1218" w:rsidRDefault="009F1218" w:rsidP="005806E4">
      <w:pPr>
        <w:rPr>
          <w:lang w:eastAsia="zh-CN" w:bidi="hi-IN"/>
        </w:rPr>
        <w:sectPr w:rsidR="009F1218" w:rsidRPr="009F1218" w:rsidSect="00C71B45">
          <w:footerReference w:type="default" r:id="rId9"/>
          <w:footerReference w:type="first" r:id="rId10"/>
          <w:pgSz w:w="11906" w:h="16838" w:code="9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6450CEDF" w14:textId="0BFEA219" w:rsidR="005806E4" w:rsidRPr="005806E4" w:rsidRDefault="009F1218" w:rsidP="009F1218">
      <w:pPr>
        <w:pStyle w:val="af3"/>
        <w:rPr>
          <w:lang w:val="en-US" w:eastAsia="zh-CN" w:bidi="hi-IN"/>
        </w:rPr>
      </w:pPr>
      <w:r w:rsidRPr="009F1218">
        <w:rPr>
          <w:lang w:eastAsia="zh-CN" w:bidi="hi-IN"/>
        </w:rPr>
        <w:lastRenderedPageBreak/>
        <w:t>Таблица 1 — Технологии RAID</w:t>
      </w:r>
    </w:p>
    <w:tbl>
      <w:tblPr>
        <w:tblStyle w:val="ae"/>
        <w:tblW w:w="14979" w:type="dxa"/>
        <w:tblLook w:val="04A0" w:firstRow="1" w:lastRow="0" w:firstColumn="1" w:lastColumn="0" w:noHBand="0" w:noVBand="1"/>
      </w:tblPr>
      <w:tblGrid>
        <w:gridCol w:w="1420"/>
        <w:gridCol w:w="2526"/>
        <w:gridCol w:w="1811"/>
        <w:gridCol w:w="974"/>
        <w:gridCol w:w="1193"/>
        <w:gridCol w:w="2043"/>
        <w:gridCol w:w="3032"/>
        <w:gridCol w:w="1980"/>
      </w:tblGrid>
      <w:tr w:rsidR="003B0B38" w:rsidRPr="009F1218" w14:paraId="2CFA1941" w14:textId="28A24F72" w:rsidTr="00B2527D">
        <w:tc>
          <w:tcPr>
            <w:tcW w:w="0" w:type="auto"/>
            <w:vMerge w:val="restart"/>
          </w:tcPr>
          <w:p w14:paraId="4271905B" w14:textId="125A8BA9" w:rsidR="00B2527D" w:rsidRPr="009F1218" w:rsidRDefault="00B2527D" w:rsidP="009F1218">
            <w:pPr>
              <w:pStyle w:val="af7"/>
            </w:pPr>
            <w:r w:rsidRPr="009F1218">
              <w:t>RAID-массив</w:t>
            </w:r>
          </w:p>
        </w:tc>
        <w:tc>
          <w:tcPr>
            <w:tcW w:w="2526" w:type="dxa"/>
            <w:vMerge w:val="restart"/>
          </w:tcPr>
          <w:p w14:paraId="19BBC46F" w14:textId="713EA03F" w:rsidR="00B2527D" w:rsidRPr="009F1218" w:rsidRDefault="00B2527D" w:rsidP="009F1218">
            <w:pPr>
              <w:pStyle w:val="af7"/>
            </w:pPr>
            <w:r w:rsidRPr="009F1218">
              <w:t>Тип массива</w:t>
            </w:r>
          </w:p>
        </w:tc>
        <w:tc>
          <w:tcPr>
            <w:tcW w:w="1811" w:type="dxa"/>
            <w:vMerge w:val="restart"/>
          </w:tcPr>
          <w:p w14:paraId="536B93D7" w14:textId="6F01D0DB" w:rsidR="00B2527D" w:rsidRPr="009F1218" w:rsidRDefault="00B2527D" w:rsidP="009F1218">
            <w:pPr>
              <w:pStyle w:val="af7"/>
            </w:pPr>
            <w:r w:rsidRPr="009F1218">
              <w:t>Емкость</w:t>
            </w:r>
          </w:p>
        </w:tc>
        <w:tc>
          <w:tcPr>
            <w:tcW w:w="0" w:type="auto"/>
            <w:vMerge w:val="restart"/>
          </w:tcPr>
          <w:p w14:paraId="61137DD0" w14:textId="5AFC5C0A" w:rsidR="00B2527D" w:rsidRPr="009F1218" w:rsidRDefault="00B2527D" w:rsidP="009F1218">
            <w:pPr>
              <w:pStyle w:val="af7"/>
            </w:pPr>
            <w:r w:rsidRPr="009F1218">
              <w:t>КПИ</w:t>
            </w:r>
          </w:p>
        </w:tc>
        <w:tc>
          <w:tcPr>
            <w:tcW w:w="0" w:type="auto"/>
            <w:gridSpan w:val="2"/>
          </w:tcPr>
          <w:p w14:paraId="64D80FC6" w14:textId="5F44C971" w:rsidR="00B2527D" w:rsidRPr="009F1218" w:rsidRDefault="00B2527D" w:rsidP="009F1218">
            <w:pPr>
              <w:pStyle w:val="af7"/>
            </w:pPr>
            <w:r w:rsidRPr="009F1218">
              <w:t>Производительность</w:t>
            </w:r>
          </w:p>
        </w:tc>
        <w:tc>
          <w:tcPr>
            <w:tcW w:w="0" w:type="auto"/>
            <w:vMerge w:val="restart"/>
          </w:tcPr>
          <w:p w14:paraId="4FE20582" w14:textId="6E558537" w:rsidR="00B2527D" w:rsidRPr="009F1218" w:rsidRDefault="00B2527D" w:rsidP="009F1218">
            <w:pPr>
              <w:pStyle w:val="af7"/>
            </w:pPr>
            <w:r w:rsidRPr="009F1218">
              <w:t>Отказоустойчивость</w:t>
            </w:r>
          </w:p>
        </w:tc>
        <w:tc>
          <w:tcPr>
            <w:tcW w:w="0" w:type="auto"/>
            <w:vMerge w:val="restart"/>
          </w:tcPr>
          <w:p w14:paraId="75CE8CD2" w14:textId="6B99BCF1" w:rsidR="00B2527D" w:rsidRPr="009F1218" w:rsidRDefault="00B2527D" w:rsidP="009F1218">
            <w:pPr>
              <w:pStyle w:val="af7"/>
            </w:pPr>
            <w:r w:rsidRPr="009F1218">
              <w:t>Количество дисков</w:t>
            </w:r>
          </w:p>
        </w:tc>
      </w:tr>
      <w:tr w:rsidR="003B0B38" w:rsidRPr="009F1218" w14:paraId="3A9CF7BA" w14:textId="0FFD4E47" w:rsidTr="00B2527D">
        <w:tc>
          <w:tcPr>
            <w:tcW w:w="0" w:type="auto"/>
            <w:vMerge/>
          </w:tcPr>
          <w:p w14:paraId="11A7A1F7" w14:textId="77777777" w:rsidR="00B2527D" w:rsidRPr="009F1218" w:rsidRDefault="00B2527D" w:rsidP="009F1218">
            <w:pPr>
              <w:pStyle w:val="af7"/>
            </w:pPr>
          </w:p>
        </w:tc>
        <w:tc>
          <w:tcPr>
            <w:tcW w:w="2526" w:type="dxa"/>
            <w:vMerge/>
          </w:tcPr>
          <w:p w14:paraId="66FD41EB" w14:textId="77777777" w:rsidR="00B2527D" w:rsidRPr="009F1218" w:rsidRDefault="00B2527D" w:rsidP="009F1218">
            <w:pPr>
              <w:pStyle w:val="af7"/>
            </w:pPr>
          </w:p>
        </w:tc>
        <w:tc>
          <w:tcPr>
            <w:tcW w:w="1811" w:type="dxa"/>
            <w:vMerge/>
          </w:tcPr>
          <w:p w14:paraId="1CD6AF43" w14:textId="77777777" w:rsidR="00B2527D" w:rsidRPr="009F1218" w:rsidRDefault="00B2527D" w:rsidP="009F1218">
            <w:pPr>
              <w:pStyle w:val="af7"/>
            </w:pPr>
          </w:p>
        </w:tc>
        <w:tc>
          <w:tcPr>
            <w:tcW w:w="0" w:type="auto"/>
            <w:vMerge/>
          </w:tcPr>
          <w:p w14:paraId="730E5D7A" w14:textId="77777777" w:rsidR="00B2527D" w:rsidRPr="009F1218" w:rsidRDefault="00B2527D" w:rsidP="009F1218">
            <w:pPr>
              <w:pStyle w:val="af7"/>
            </w:pPr>
          </w:p>
        </w:tc>
        <w:tc>
          <w:tcPr>
            <w:tcW w:w="0" w:type="auto"/>
          </w:tcPr>
          <w:p w14:paraId="0924FDBF" w14:textId="6AEDA24F" w:rsidR="00B2527D" w:rsidRPr="009F1218" w:rsidRDefault="00B2527D" w:rsidP="009F1218">
            <w:pPr>
              <w:pStyle w:val="af7"/>
            </w:pPr>
            <w:r w:rsidRPr="009F1218">
              <w:t>Чтение</w:t>
            </w:r>
          </w:p>
        </w:tc>
        <w:tc>
          <w:tcPr>
            <w:tcW w:w="0" w:type="auto"/>
          </w:tcPr>
          <w:p w14:paraId="6B273591" w14:textId="3FA651A4" w:rsidR="00B2527D" w:rsidRPr="009F1218" w:rsidRDefault="00B2527D" w:rsidP="009F1218">
            <w:pPr>
              <w:pStyle w:val="af7"/>
            </w:pPr>
            <w:r w:rsidRPr="009F1218">
              <w:t>Запись</w:t>
            </w:r>
          </w:p>
        </w:tc>
        <w:tc>
          <w:tcPr>
            <w:tcW w:w="0" w:type="auto"/>
            <w:vMerge/>
          </w:tcPr>
          <w:p w14:paraId="5A3EE9D2" w14:textId="77777777" w:rsidR="00B2527D" w:rsidRPr="009F1218" w:rsidRDefault="00B2527D" w:rsidP="009F1218">
            <w:pPr>
              <w:pStyle w:val="af7"/>
            </w:pPr>
          </w:p>
        </w:tc>
        <w:tc>
          <w:tcPr>
            <w:tcW w:w="0" w:type="auto"/>
            <w:vMerge/>
          </w:tcPr>
          <w:p w14:paraId="03B0A22F" w14:textId="77777777" w:rsidR="00B2527D" w:rsidRPr="009F1218" w:rsidRDefault="00B2527D" w:rsidP="009F1218">
            <w:pPr>
              <w:pStyle w:val="af7"/>
            </w:pPr>
          </w:p>
        </w:tc>
      </w:tr>
      <w:tr w:rsidR="003B0B38" w:rsidRPr="009F1218" w14:paraId="6AF29DC4" w14:textId="2A4A94E1" w:rsidTr="00B2527D">
        <w:tc>
          <w:tcPr>
            <w:tcW w:w="0" w:type="auto"/>
          </w:tcPr>
          <w:p w14:paraId="32D87DA0" w14:textId="59974A7C" w:rsidR="00F31979" w:rsidRPr="009F1218" w:rsidRDefault="00F31979" w:rsidP="009F1218">
            <w:pPr>
              <w:pStyle w:val="af7"/>
            </w:pPr>
            <w:r w:rsidRPr="009F1218">
              <w:t>0</w:t>
            </w:r>
          </w:p>
        </w:tc>
        <w:tc>
          <w:tcPr>
            <w:tcW w:w="2526" w:type="dxa"/>
          </w:tcPr>
          <w:p w14:paraId="365841E9" w14:textId="31547185" w:rsidR="00F31979" w:rsidRPr="009F1218" w:rsidRDefault="00060CAA" w:rsidP="009F1218">
            <w:pPr>
              <w:pStyle w:val="af7"/>
            </w:pPr>
            <w:r w:rsidRPr="009F1218">
              <w:t>вычислительно</w:t>
            </w:r>
            <w:r w:rsidR="002970C5" w:rsidRPr="009F1218">
              <w:t>-простой</w:t>
            </w:r>
          </w:p>
        </w:tc>
        <w:tc>
          <w:tcPr>
            <w:tcW w:w="1811" w:type="dxa"/>
          </w:tcPr>
          <w:p w14:paraId="72E558DD" w14:textId="0D3365B2" w:rsidR="00F31979" w:rsidRPr="009F1218" w:rsidRDefault="00000000" w:rsidP="009F1218">
            <w:pPr>
              <w:pStyle w:val="af7"/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638F1297" w14:textId="0AA840EF" w:rsidR="00F31979" w:rsidRPr="009F1218" w:rsidRDefault="005806E4" w:rsidP="009F1218">
            <w:pPr>
              <w:pStyle w:val="af7"/>
              <w:jc w:val="center"/>
            </w:pPr>
            <w:r w:rsidRPr="009F1218">
              <w:t>1</w:t>
            </w:r>
          </w:p>
        </w:tc>
        <w:tc>
          <w:tcPr>
            <w:tcW w:w="0" w:type="auto"/>
          </w:tcPr>
          <w:p w14:paraId="02C911E3" w14:textId="677CA1F8" w:rsidR="00F31979" w:rsidRPr="009F1218" w:rsidRDefault="00000000" w:rsidP="009F1218">
            <w:pPr>
              <w:pStyle w:val="af7"/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76BFDB92" w14:textId="4D486E31" w:rsidR="00F31979" w:rsidRPr="009F1218" w:rsidRDefault="00000000" w:rsidP="009F1218">
            <w:pPr>
              <w:pStyle w:val="af7"/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39577364" w14:textId="464DEAAA" w:rsidR="00F31979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A3E513C" w14:textId="4CD778A9" w:rsidR="00F31979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≥1</m:t>
                </m:r>
              </m:oMath>
            </m:oMathPara>
          </w:p>
        </w:tc>
      </w:tr>
      <w:tr w:rsidR="003B0B38" w:rsidRPr="009F1218" w14:paraId="4646C46E" w14:textId="13BF27F1" w:rsidTr="00B2527D">
        <w:tc>
          <w:tcPr>
            <w:tcW w:w="0" w:type="auto"/>
          </w:tcPr>
          <w:p w14:paraId="789B4B41" w14:textId="1C11700F" w:rsidR="002970C5" w:rsidRPr="009F1218" w:rsidRDefault="002970C5" w:rsidP="009F1218">
            <w:pPr>
              <w:pStyle w:val="af7"/>
            </w:pPr>
            <w:r w:rsidRPr="009F1218">
              <w:t>1</w:t>
            </w:r>
          </w:p>
        </w:tc>
        <w:tc>
          <w:tcPr>
            <w:tcW w:w="2526" w:type="dxa"/>
          </w:tcPr>
          <w:p w14:paraId="78A301E8" w14:textId="3373E794" w:rsidR="002970C5" w:rsidRPr="009F1218" w:rsidRDefault="00060CAA" w:rsidP="009F1218">
            <w:pPr>
              <w:pStyle w:val="af7"/>
            </w:pPr>
            <w:r w:rsidRPr="009F1218">
              <w:t>вычислительно</w:t>
            </w:r>
            <w:r w:rsidR="002970C5" w:rsidRPr="009F1218">
              <w:t>-простой</w:t>
            </w:r>
          </w:p>
        </w:tc>
        <w:tc>
          <w:tcPr>
            <w:tcW w:w="1811" w:type="dxa"/>
          </w:tcPr>
          <w:p w14:paraId="208D26E1" w14:textId="64B0596A" w:rsidR="002970C5" w:rsidRPr="00B2527D" w:rsidRDefault="00000000" w:rsidP="009F1218">
            <w:pPr>
              <w:pStyle w:val="af7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195A7B" w14:textId="538C5E58" w:rsidR="002970C5" w:rsidRPr="00157266" w:rsidRDefault="00000000" w:rsidP="009F1218">
            <w:pPr>
              <w:pStyle w:val="af7"/>
              <w:jc w:val="center"/>
              <w:rPr>
                <w:i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B10B3C" w14:textId="51A88071" w:rsidR="002970C5" w:rsidRPr="009F1218" w:rsidRDefault="00000000" w:rsidP="009F1218">
            <w:pPr>
              <w:pStyle w:val="af7"/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0008BB84" w14:textId="294E59EF" w:rsidR="002970C5" w:rsidRPr="009F1218" w:rsidRDefault="00000000" w:rsidP="009F1218">
            <w:pPr>
              <w:pStyle w:val="af7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A0E6BB4" w14:textId="01AFCA4E" w:rsidR="002970C5" w:rsidRPr="00B2527D" w:rsidRDefault="009F1218" w:rsidP="009F1218">
            <w:pPr>
              <w:pStyle w:val="af7"/>
              <w:jc w:val="center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oMath>
            </m:oMathPara>
          </w:p>
        </w:tc>
        <w:tc>
          <w:tcPr>
            <w:tcW w:w="0" w:type="auto"/>
          </w:tcPr>
          <w:p w14:paraId="276C046C" w14:textId="13A99C6E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≥2</m:t>
                </m:r>
              </m:oMath>
            </m:oMathPara>
          </w:p>
        </w:tc>
      </w:tr>
      <w:tr w:rsidR="003B0B38" w:rsidRPr="009F1218" w14:paraId="26041A86" w14:textId="75F25BBA" w:rsidTr="00B2527D">
        <w:tc>
          <w:tcPr>
            <w:tcW w:w="0" w:type="auto"/>
          </w:tcPr>
          <w:p w14:paraId="23EA9C62" w14:textId="6404B056" w:rsidR="002970C5" w:rsidRPr="009F1218" w:rsidRDefault="002970C5" w:rsidP="009F1218">
            <w:pPr>
              <w:pStyle w:val="af7"/>
            </w:pPr>
            <w:r w:rsidRPr="009F1218">
              <w:t>5</w:t>
            </w:r>
          </w:p>
        </w:tc>
        <w:tc>
          <w:tcPr>
            <w:tcW w:w="2526" w:type="dxa"/>
          </w:tcPr>
          <w:p w14:paraId="7A7E2F12" w14:textId="5BBEEEC2" w:rsidR="002970C5" w:rsidRPr="009F1218" w:rsidRDefault="002970C5" w:rsidP="009F1218">
            <w:pPr>
              <w:pStyle w:val="af7"/>
            </w:pPr>
            <w:r w:rsidRPr="009F1218">
              <w:t>Вычислительно-сложный (XOR)</w:t>
            </w:r>
          </w:p>
        </w:tc>
        <w:tc>
          <w:tcPr>
            <w:tcW w:w="1811" w:type="dxa"/>
          </w:tcPr>
          <w:p w14:paraId="55E0ACB7" w14:textId="4C821E0B" w:rsidR="002970C5" w:rsidRPr="009F1218" w:rsidRDefault="005806E4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74EC6F8" w14:textId="022AC3DD" w:rsidR="002970C5" w:rsidRPr="009F1218" w:rsidRDefault="00000000" w:rsidP="009F1218">
            <w:pPr>
              <w:pStyle w:val="af7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433CD72" w14:textId="345D58FA" w:rsidR="002970C5" w:rsidRPr="009F0D26" w:rsidRDefault="00000000" w:rsidP="009F1218">
            <w:pPr>
              <w:pStyle w:val="af7"/>
              <w:jc w:val="center"/>
              <w:rPr>
                <w:i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/>
                    </m:limLow>
                  </m:fNam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func>
              </m:oMath>
            </m:oMathPara>
          </w:p>
        </w:tc>
        <w:tc>
          <w:tcPr>
            <w:tcW w:w="0" w:type="auto"/>
          </w:tcPr>
          <w:p w14:paraId="225D4E7B" w14:textId="60BF2025" w:rsidR="002970C5" w:rsidRPr="009F1218" w:rsidRDefault="00000000" w:rsidP="009F1218">
            <w:pPr>
              <w:pStyle w:val="af7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09883C5" w14:textId="48B79586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DB5ED1F" w14:textId="3397DE79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≥3</m:t>
                </m:r>
              </m:oMath>
            </m:oMathPara>
          </w:p>
        </w:tc>
      </w:tr>
      <w:tr w:rsidR="003B0B38" w:rsidRPr="009F1218" w14:paraId="1C4A0F75" w14:textId="7756B685" w:rsidTr="00B2527D">
        <w:tc>
          <w:tcPr>
            <w:tcW w:w="0" w:type="auto"/>
          </w:tcPr>
          <w:p w14:paraId="067A4732" w14:textId="4EBD937F" w:rsidR="002970C5" w:rsidRPr="009F1218" w:rsidRDefault="002970C5" w:rsidP="009F1218">
            <w:pPr>
              <w:pStyle w:val="af7"/>
            </w:pPr>
            <w:r w:rsidRPr="009F1218">
              <w:t>6 P+Q</w:t>
            </w:r>
          </w:p>
        </w:tc>
        <w:tc>
          <w:tcPr>
            <w:tcW w:w="2526" w:type="dxa"/>
          </w:tcPr>
          <w:p w14:paraId="1C0A0BB4" w14:textId="451416EA" w:rsidR="002970C5" w:rsidRPr="009F1218" w:rsidRDefault="002970C5" w:rsidP="009F1218">
            <w:pPr>
              <w:pStyle w:val="af7"/>
            </w:pPr>
            <w:r w:rsidRPr="009F1218">
              <w:t>Вычислительно-сложный (XOR)</w:t>
            </w:r>
          </w:p>
        </w:tc>
        <w:tc>
          <w:tcPr>
            <w:tcW w:w="1811" w:type="dxa"/>
          </w:tcPr>
          <w:p w14:paraId="486FB741" w14:textId="199ABFED" w:rsidR="002970C5" w:rsidRPr="009F1218" w:rsidRDefault="005806E4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-2)×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0D621AB" w14:textId="19018039" w:rsidR="002970C5" w:rsidRPr="009F1218" w:rsidRDefault="00000000" w:rsidP="009F1218">
            <w:pPr>
              <w:pStyle w:val="af7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31D6438F" w14:textId="4C44553C" w:rsidR="002970C5" w:rsidRPr="009F1218" w:rsidRDefault="005806E4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03EAA5C3" w14:textId="77F92B5A" w:rsidR="002970C5" w:rsidRPr="009F1218" w:rsidRDefault="009F1218" w:rsidP="009F1218">
            <w:pPr>
              <w:pStyle w:val="af7"/>
              <w:jc w:val="center"/>
            </w:pPr>
            <w:r w:rsidRPr="009F1218">
              <w:t>Контроллер (</w:t>
            </w:r>
            <w:r w:rsidR="00060CAA">
              <w:rPr>
                <w:lang w:val="en-US"/>
              </w:rPr>
              <w:t>no</w:t>
            </w:r>
            <w:r w:rsidRPr="009F1218">
              <w:t xml:space="preserve"> </w:t>
            </w:r>
            <w:proofErr w:type="spellStart"/>
            <w:r w:rsidRPr="009F1218">
              <w:t>ssd</w:t>
            </w:r>
            <w:proofErr w:type="spellEnd"/>
            <w:r w:rsidRPr="009F1218">
              <w:t>)</w:t>
            </w:r>
          </w:p>
        </w:tc>
        <w:tc>
          <w:tcPr>
            <w:tcW w:w="0" w:type="auto"/>
          </w:tcPr>
          <w:p w14:paraId="5BE5DC87" w14:textId="3026DB06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54A4FAAF" w14:textId="04AA35C9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≥4</m:t>
                </m:r>
              </m:oMath>
            </m:oMathPara>
          </w:p>
        </w:tc>
      </w:tr>
      <w:tr w:rsidR="003B0B38" w:rsidRPr="009F1218" w14:paraId="7E1459E5" w14:textId="77777777" w:rsidTr="00B2527D">
        <w:tc>
          <w:tcPr>
            <w:tcW w:w="0" w:type="auto"/>
          </w:tcPr>
          <w:p w14:paraId="4EA0366B" w14:textId="15CE1E96" w:rsidR="002970C5" w:rsidRPr="009F1218" w:rsidRDefault="002970C5" w:rsidP="009F1218">
            <w:pPr>
              <w:pStyle w:val="af7"/>
            </w:pPr>
            <w:r w:rsidRPr="009F1218">
              <w:t>6 DP</w:t>
            </w:r>
          </w:p>
        </w:tc>
        <w:tc>
          <w:tcPr>
            <w:tcW w:w="2526" w:type="dxa"/>
          </w:tcPr>
          <w:p w14:paraId="73547924" w14:textId="5EC54320" w:rsidR="002970C5" w:rsidRPr="009F1218" w:rsidRDefault="002970C5" w:rsidP="009F1218">
            <w:pPr>
              <w:pStyle w:val="af7"/>
            </w:pPr>
            <w:r w:rsidRPr="009F1218">
              <w:t>Вычислительно-сложный (XOR)</w:t>
            </w:r>
          </w:p>
        </w:tc>
        <w:tc>
          <w:tcPr>
            <w:tcW w:w="1811" w:type="dxa"/>
          </w:tcPr>
          <w:p w14:paraId="0AB844DB" w14:textId="017B86BD" w:rsidR="002970C5" w:rsidRPr="009F1218" w:rsidRDefault="005806E4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-2)×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A3632E4" w14:textId="348ECD73" w:rsidR="002970C5" w:rsidRPr="009F1218" w:rsidRDefault="00000000" w:rsidP="009F1218">
            <w:pPr>
              <w:pStyle w:val="af7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4B2A8B" w14:textId="0B61CAB8" w:rsidR="002970C5" w:rsidRPr="009F1218" w:rsidRDefault="00000000" w:rsidP="009F1218">
            <w:pPr>
              <w:pStyle w:val="af7"/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1AAC0EE9" w14:textId="20821E25" w:rsidR="002970C5" w:rsidRPr="009F1218" w:rsidRDefault="00000000" w:rsidP="009F1218">
            <w:pPr>
              <w:pStyle w:val="af7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/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0" w:type="auto"/>
          </w:tcPr>
          <w:p w14:paraId="55C4B039" w14:textId="13ECBD41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75A961A8" w14:textId="398868C3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≥4</m:t>
                </m:r>
              </m:oMath>
            </m:oMathPara>
          </w:p>
        </w:tc>
      </w:tr>
      <w:tr w:rsidR="003B0B38" w:rsidRPr="009F1218" w14:paraId="3B927BC0" w14:textId="77777777" w:rsidTr="00B2527D">
        <w:tc>
          <w:tcPr>
            <w:tcW w:w="0" w:type="auto"/>
          </w:tcPr>
          <w:p w14:paraId="14794A1E" w14:textId="603D9940" w:rsidR="002970C5" w:rsidRPr="009F1218" w:rsidRDefault="002970C5" w:rsidP="009F1218">
            <w:pPr>
              <w:pStyle w:val="af7"/>
            </w:pPr>
            <w:r w:rsidRPr="009F1218">
              <w:t>10</w:t>
            </w:r>
          </w:p>
        </w:tc>
        <w:tc>
          <w:tcPr>
            <w:tcW w:w="2526" w:type="dxa"/>
          </w:tcPr>
          <w:p w14:paraId="0C1D2576" w14:textId="77FD724D" w:rsidR="002970C5" w:rsidRPr="009F1218" w:rsidRDefault="00060CAA" w:rsidP="009F1218">
            <w:pPr>
              <w:pStyle w:val="af7"/>
            </w:pPr>
            <w:r w:rsidRPr="009F1218">
              <w:t>вычислительно</w:t>
            </w:r>
            <w:r w:rsidR="002970C5" w:rsidRPr="009F1218">
              <w:t>-простой</w:t>
            </w:r>
          </w:p>
        </w:tc>
        <w:tc>
          <w:tcPr>
            <w:tcW w:w="1811" w:type="dxa"/>
          </w:tcPr>
          <w:p w14:paraId="5532DB0F" w14:textId="7486868A" w:rsidR="002970C5" w:rsidRPr="009F1218" w:rsidRDefault="005806E4" w:rsidP="009F1218">
            <w:pPr>
              <w:pStyle w:val="af7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1B0ABB53" w14:textId="2CA7DE04" w:rsidR="002970C5" w:rsidRPr="009F1218" w:rsidRDefault="00000000" w:rsidP="009F1218">
            <w:pPr>
              <w:pStyle w:val="af7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5C10FB6" w14:textId="6071382E" w:rsidR="002970C5" w:rsidRPr="009F1218" w:rsidRDefault="005806E4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5A846134" w14:textId="1F87AF35" w:rsidR="002970C5" w:rsidRPr="009F1218" w:rsidRDefault="00000000" w:rsidP="009F1218">
            <w:pPr>
              <w:pStyle w:val="af7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391E88D" w14:textId="28EA8304" w:rsidR="002970C5" w:rsidRPr="00B2527D" w:rsidRDefault="003B0B38" w:rsidP="009F1218">
            <w:pPr>
              <w:pStyle w:val="af7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k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по 1 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каждой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группе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0" w:type="auto"/>
          </w:tcPr>
          <w:p w14:paraId="2F9328D7" w14:textId="1FD27107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≥4</m:t>
                </m:r>
              </m:oMath>
            </m:oMathPara>
          </w:p>
        </w:tc>
      </w:tr>
      <w:tr w:rsidR="003B0B38" w:rsidRPr="009F1218" w14:paraId="3128C25C" w14:textId="77777777" w:rsidTr="00B2527D">
        <w:tc>
          <w:tcPr>
            <w:tcW w:w="0" w:type="auto"/>
          </w:tcPr>
          <w:p w14:paraId="4827CC8F" w14:textId="36451B24" w:rsidR="002970C5" w:rsidRPr="009F1218" w:rsidRDefault="002970C5" w:rsidP="009F1218">
            <w:pPr>
              <w:pStyle w:val="af7"/>
            </w:pPr>
            <w:r w:rsidRPr="009F1218">
              <w:t>50</w:t>
            </w:r>
          </w:p>
        </w:tc>
        <w:tc>
          <w:tcPr>
            <w:tcW w:w="2526" w:type="dxa"/>
          </w:tcPr>
          <w:p w14:paraId="39DF6177" w14:textId="0A62D4DC" w:rsidR="002970C5" w:rsidRPr="009F1218" w:rsidRDefault="002970C5" w:rsidP="009F1218">
            <w:pPr>
              <w:pStyle w:val="af7"/>
            </w:pPr>
            <w:r w:rsidRPr="009F1218">
              <w:t>Вычислительно-сложный (XOR)</w:t>
            </w:r>
          </w:p>
        </w:tc>
        <w:tc>
          <w:tcPr>
            <w:tcW w:w="1811" w:type="dxa"/>
          </w:tcPr>
          <w:p w14:paraId="49AAF210" w14:textId="1C9020BF" w:rsidR="002970C5" w:rsidRPr="00060CAA" w:rsidRDefault="00060CAA" w:rsidP="00060CAA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(N-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E1535DE" w14:textId="70603386" w:rsidR="002970C5" w:rsidRPr="009F1218" w:rsidRDefault="00000000" w:rsidP="009F1218">
            <w:pPr>
              <w:pStyle w:val="af7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EC04842" w14:textId="5C8CC60A" w:rsidR="002970C5" w:rsidRPr="009F1218" w:rsidRDefault="00000000" w:rsidP="009F1218">
            <w:pPr>
              <w:pStyle w:val="af7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/>
                    </m:limLow>
                  </m:fNam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func>
              </m:oMath>
            </m:oMathPara>
          </w:p>
        </w:tc>
        <w:tc>
          <w:tcPr>
            <w:tcW w:w="0" w:type="auto"/>
          </w:tcPr>
          <w:p w14:paraId="41A0F82C" w14:textId="039311E4" w:rsidR="002970C5" w:rsidRPr="009F1218" w:rsidRDefault="00000000" w:rsidP="009F1218">
            <w:pPr>
              <w:pStyle w:val="af7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75D94E9" w14:textId="3DD2C49F" w:rsidR="002970C5" w:rsidRPr="009F1218" w:rsidRDefault="009F0D26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по 1 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каждой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группе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C26A22F" w14:textId="17E7A687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≥6</m:t>
                </m:r>
              </m:oMath>
            </m:oMathPara>
          </w:p>
        </w:tc>
      </w:tr>
      <w:tr w:rsidR="003B0B38" w:rsidRPr="009F1218" w14:paraId="7C072826" w14:textId="77777777" w:rsidTr="00B2527D">
        <w:tc>
          <w:tcPr>
            <w:tcW w:w="0" w:type="auto"/>
          </w:tcPr>
          <w:p w14:paraId="29B18CCF" w14:textId="4056B4A2" w:rsidR="002970C5" w:rsidRPr="009F1218" w:rsidRDefault="002970C5" w:rsidP="009F1218">
            <w:pPr>
              <w:pStyle w:val="af7"/>
            </w:pPr>
            <w:r w:rsidRPr="009F1218">
              <w:t>60</w:t>
            </w:r>
          </w:p>
        </w:tc>
        <w:tc>
          <w:tcPr>
            <w:tcW w:w="2526" w:type="dxa"/>
          </w:tcPr>
          <w:p w14:paraId="1B73B738" w14:textId="759D7E39" w:rsidR="002970C5" w:rsidRPr="009F1218" w:rsidRDefault="002970C5" w:rsidP="009F1218">
            <w:pPr>
              <w:pStyle w:val="af7"/>
            </w:pPr>
            <w:r w:rsidRPr="009F1218">
              <w:t>Вычислительно-сложный (XOR)</w:t>
            </w:r>
          </w:p>
        </w:tc>
        <w:tc>
          <w:tcPr>
            <w:tcW w:w="1811" w:type="dxa"/>
          </w:tcPr>
          <w:p w14:paraId="4148A6E7" w14:textId="6044EDFE" w:rsidR="00060CAA" w:rsidRPr="00060CAA" w:rsidRDefault="00060CAA" w:rsidP="00060CAA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(N-2×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)×</m:t>
                </m:r>
                <m:sSub>
                  <m:sSub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B37B14E" w14:textId="28AFA6FD" w:rsidR="002970C5" w:rsidRPr="009F1218" w:rsidRDefault="00000000" w:rsidP="009F1218">
            <w:pPr>
              <w:pStyle w:val="af7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299B874" w14:textId="7E5FEBCA" w:rsidR="002970C5" w:rsidRPr="009F1218" w:rsidRDefault="005806E4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1E46200C" w14:textId="6AFD3BAC" w:rsidR="002970C5" w:rsidRPr="009F1218" w:rsidRDefault="009F1218" w:rsidP="009F1218">
            <w:pPr>
              <w:pStyle w:val="af7"/>
              <w:jc w:val="center"/>
            </w:pPr>
            <w:r w:rsidRPr="009F1218">
              <w:t>Контроллер (</w:t>
            </w:r>
            <w:r w:rsidR="00060CAA">
              <w:rPr>
                <w:lang w:val="en-US"/>
              </w:rPr>
              <w:t>no</w:t>
            </w:r>
            <w:r w:rsidRPr="009F1218">
              <w:t xml:space="preserve"> </w:t>
            </w:r>
            <w:proofErr w:type="spellStart"/>
            <w:r w:rsidRPr="009F1218">
              <w:t>ssd</w:t>
            </w:r>
            <w:proofErr w:type="spellEnd"/>
            <w:r w:rsidRPr="009F1218">
              <w:t>)</w:t>
            </w:r>
          </w:p>
        </w:tc>
        <w:tc>
          <w:tcPr>
            <w:tcW w:w="0" w:type="auto"/>
          </w:tcPr>
          <w:p w14:paraId="0348210A" w14:textId="080B811C" w:rsidR="002970C5" w:rsidRPr="009F0D26" w:rsidRDefault="003B0B3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k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по 2 в каждой группе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1282459" w14:textId="17786229" w:rsidR="002970C5" w:rsidRPr="009F1218" w:rsidRDefault="009F1218" w:rsidP="009F1218">
            <w:pPr>
              <w:pStyle w:val="af7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≥8</m:t>
                </m:r>
              </m:oMath>
            </m:oMathPara>
          </w:p>
        </w:tc>
      </w:tr>
    </w:tbl>
    <w:p w14:paraId="506D798E" w14:textId="77777777" w:rsidR="009F1218" w:rsidRDefault="009F1218" w:rsidP="00AA0F56">
      <w:pPr>
        <w:sectPr w:rsidR="009F1218" w:rsidSect="005806E4">
          <w:pgSz w:w="16838" w:h="11906" w:orient="landscape" w:code="9"/>
          <w:pgMar w:top="1701" w:right="1134" w:bottom="567" w:left="1134" w:header="709" w:footer="709" w:gutter="0"/>
          <w:cols w:space="708"/>
          <w:titlePg/>
          <w:docGrid w:linePitch="381"/>
        </w:sectPr>
      </w:pPr>
    </w:p>
    <w:p w14:paraId="1EEF50A5" w14:textId="7F872CAB" w:rsidR="00157266" w:rsidRDefault="00157266" w:rsidP="00157266">
      <w:pPr>
        <w:pStyle w:val="2"/>
        <w:rPr>
          <w:lang w:val="en-US"/>
        </w:rPr>
      </w:pPr>
      <w:r>
        <w:lastRenderedPageBreak/>
        <w:t>Задание 2</w:t>
      </w:r>
    </w:p>
    <w:p w14:paraId="2FDB7C1F" w14:textId="06EF21C6" w:rsidR="004D41EA" w:rsidRDefault="00157266" w:rsidP="00AA0F56">
      <w:r w:rsidRPr="00157266">
        <w:t>Вариант 5. Создается система хранения данных с использованием политики RAID 6. Предполагается использование дисков SSD 2.5". Количество и объем дисков представлены в таблице 1 ниже. В качестве результата требуется заполнить таблицу.</w:t>
      </w:r>
    </w:p>
    <w:p w14:paraId="1D0DA43B" w14:textId="1560A11E" w:rsidR="009F1218" w:rsidRDefault="009F1218" w:rsidP="00AA0F56">
      <w:r w:rsidRPr="009F1218">
        <w:t xml:space="preserve">В таблице </w:t>
      </w:r>
      <w:r w:rsidR="00157266">
        <w:t>1.2</w:t>
      </w:r>
      <w:r w:rsidR="00157266">
        <w:t>.1</w:t>
      </w:r>
      <w:r w:rsidRPr="009F1218">
        <w:t xml:space="preserve"> представлены вводные данные</w:t>
      </w:r>
    </w:p>
    <w:p w14:paraId="75F874B2" w14:textId="1A0338B0" w:rsidR="009F1218" w:rsidRDefault="009F1218" w:rsidP="009F1218">
      <w:pPr>
        <w:pStyle w:val="af3"/>
      </w:pPr>
      <w:r w:rsidRPr="009F1218">
        <w:t xml:space="preserve">Таблица </w:t>
      </w:r>
      <w:r w:rsidR="00157266">
        <w:t>1.2.1</w:t>
      </w:r>
      <w:r w:rsidRPr="009F1218">
        <w:t xml:space="preserve"> — Вводные данные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6043"/>
        <w:gridCol w:w="3585"/>
      </w:tblGrid>
      <w:tr w:rsidR="009F1218" w:rsidRPr="009F1218" w14:paraId="0C741A43" w14:textId="77777777" w:rsidTr="009F1218">
        <w:tc>
          <w:tcPr>
            <w:tcW w:w="3138" w:type="pct"/>
            <w:hideMark/>
          </w:tcPr>
          <w:p w14:paraId="16DE9CF6" w14:textId="77777777" w:rsidR="009F1218" w:rsidRPr="009F1218" w:rsidRDefault="009F1218" w:rsidP="00A11C82">
            <w:pPr>
              <w:pStyle w:val="af7"/>
            </w:pPr>
            <w:r w:rsidRPr="009F1218">
              <w:t>Параметр</w:t>
            </w:r>
          </w:p>
        </w:tc>
        <w:tc>
          <w:tcPr>
            <w:tcW w:w="1862" w:type="pct"/>
            <w:hideMark/>
          </w:tcPr>
          <w:p w14:paraId="75385079" w14:textId="77777777" w:rsidR="009F1218" w:rsidRPr="009F1218" w:rsidRDefault="009F1218" w:rsidP="00A11C82">
            <w:pPr>
              <w:pStyle w:val="af7"/>
            </w:pPr>
            <w:r w:rsidRPr="009F1218">
              <w:t>Значение</w:t>
            </w:r>
          </w:p>
        </w:tc>
      </w:tr>
      <w:tr w:rsidR="009F1218" w:rsidRPr="009F1218" w14:paraId="03554DB9" w14:textId="77777777" w:rsidTr="009F1218">
        <w:tc>
          <w:tcPr>
            <w:tcW w:w="3138" w:type="pct"/>
            <w:hideMark/>
          </w:tcPr>
          <w:p w14:paraId="5D2029D2" w14:textId="77777777" w:rsidR="009F1218" w:rsidRPr="009F1218" w:rsidRDefault="009F1218" w:rsidP="00A11C82">
            <w:pPr>
              <w:pStyle w:val="af7"/>
            </w:pPr>
            <w:r w:rsidRPr="009F1218">
              <w:t>Ёмкость дисков</w:t>
            </w:r>
          </w:p>
        </w:tc>
        <w:tc>
          <w:tcPr>
            <w:tcW w:w="1862" w:type="pct"/>
            <w:hideMark/>
          </w:tcPr>
          <w:p w14:paraId="35F140F2" w14:textId="77777777" w:rsidR="009F1218" w:rsidRPr="009F1218" w:rsidRDefault="009F1218" w:rsidP="00A11C82">
            <w:pPr>
              <w:pStyle w:val="af7"/>
            </w:pPr>
            <w:r w:rsidRPr="009F1218">
              <w:t>1 терабайт</w:t>
            </w:r>
          </w:p>
        </w:tc>
      </w:tr>
      <w:tr w:rsidR="009F1218" w:rsidRPr="009F1218" w14:paraId="285EE3FB" w14:textId="77777777" w:rsidTr="009F1218">
        <w:tc>
          <w:tcPr>
            <w:tcW w:w="3138" w:type="pct"/>
            <w:hideMark/>
          </w:tcPr>
          <w:p w14:paraId="7A936275" w14:textId="77777777" w:rsidR="009F1218" w:rsidRPr="009F1218" w:rsidRDefault="009F1218" w:rsidP="00A11C82">
            <w:pPr>
              <w:pStyle w:val="af7"/>
            </w:pPr>
            <w:r w:rsidRPr="009F1218">
              <w:t>Количество дисков</w:t>
            </w:r>
          </w:p>
        </w:tc>
        <w:tc>
          <w:tcPr>
            <w:tcW w:w="1862" w:type="pct"/>
            <w:hideMark/>
          </w:tcPr>
          <w:p w14:paraId="033521D0" w14:textId="77777777" w:rsidR="009F1218" w:rsidRPr="009F1218" w:rsidRDefault="009F1218" w:rsidP="00A11C82">
            <w:pPr>
              <w:pStyle w:val="af7"/>
            </w:pPr>
            <w:r w:rsidRPr="009F1218">
              <w:t>4</w:t>
            </w:r>
          </w:p>
        </w:tc>
      </w:tr>
    </w:tbl>
    <w:p w14:paraId="4256CC0B" w14:textId="092EBEB6" w:rsidR="009F1218" w:rsidRDefault="009F1218" w:rsidP="009F1218">
      <w:pPr>
        <w:pStyle w:val="af9"/>
      </w:pPr>
      <w:r w:rsidRPr="009F1218">
        <w:t xml:space="preserve">В таблице </w:t>
      </w:r>
      <w:r w:rsidR="00157266">
        <w:t>1.2.</w:t>
      </w:r>
      <w:r w:rsidRPr="009F1218">
        <w:t>2 представлены расчёты для данного варианта</w:t>
      </w:r>
    </w:p>
    <w:p w14:paraId="0406F5E5" w14:textId="3711AF26" w:rsidR="009F1218" w:rsidRDefault="009F1218" w:rsidP="009F1218">
      <w:pPr>
        <w:pStyle w:val="af3"/>
      </w:pPr>
      <w:r w:rsidRPr="009F1218">
        <w:t xml:space="preserve">Таблица </w:t>
      </w:r>
      <w:r w:rsidR="00157266">
        <w:t>1.2.</w:t>
      </w:r>
      <w:r w:rsidRPr="009F1218">
        <w:t>2 — Расчёты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3336"/>
        <w:gridCol w:w="5130"/>
        <w:gridCol w:w="1162"/>
      </w:tblGrid>
      <w:tr w:rsidR="009F1218" w:rsidRPr="009F1218" w14:paraId="37302738" w14:textId="77777777" w:rsidTr="00AE300C">
        <w:tc>
          <w:tcPr>
            <w:tcW w:w="1733" w:type="pct"/>
            <w:hideMark/>
          </w:tcPr>
          <w:p w14:paraId="32BEA439" w14:textId="77777777" w:rsidR="009F1218" w:rsidRPr="009F1218" w:rsidRDefault="009F1218" w:rsidP="009F1218">
            <w:pPr>
              <w:pStyle w:val="af7"/>
            </w:pPr>
            <w:r w:rsidRPr="009F1218">
              <w:t>Параметр</w:t>
            </w:r>
          </w:p>
        </w:tc>
        <w:tc>
          <w:tcPr>
            <w:tcW w:w="2663" w:type="pct"/>
            <w:hideMark/>
          </w:tcPr>
          <w:p w14:paraId="56AEFC5E" w14:textId="77777777" w:rsidR="009F1218" w:rsidRPr="009F1218" w:rsidRDefault="009F1218" w:rsidP="009F1218">
            <w:pPr>
              <w:pStyle w:val="af7"/>
            </w:pPr>
            <w:r w:rsidRPr="009F1218">
              <w:t>Комментарий</w:t>
            </w:r>
          </w:p>
        </w:tc>
        <w:tc>
          <w:tcPr>
            <w:tcW w:w="603" w:type="pct"/>
            <w:hideMark/>
          </w:tcPr>
          <w:p w14:paraId="12147DF0" w14:textId="77777777" w:rsidR="009F1218" w:rsidRPr="009F1218" w:rsidRDefault="009F1218" w:rsidP="009F1218">
            <w:pPr>
              <w:pStyle w:val="af7"/>
            </w:pPr>
            <w:r w:rsidRPr="009F1218">
              <w:t>Значение</w:t>
            </w:r>
          </w:p>
        </w:tc>
      </w:tr>
      <w:tr w:rsidR="009F1218" w:rsidRPr="009F1218" w14:paraId="02B955CC" w14:textId="77777777" w:rsidTr="00AE300C">
        <w:tc>
          <w:tcPr>
            <w:tcW w:w="1733" w:type="pct"/>
            <w:hideMark/>
          </w:tcPr>
          <w:p w14:paraId="4D5D70AD" w14:textId="77777777" w:rsidR="009F1218" w:rsidRPr="009F1218" w:rsidRDefault="009F1218" w:rsidP="009F1218">
            <w:pPr>
              <w:pStyle w:val="af7"/>
            </w:pPr>
            <w:r w:rsidRPr="009F1218">
              <w:t>Общий объём</w:t>
            </w:r>
          </w:p>
        </w:tc>
        <w:tc>
          <w:tcPr>
            <w:tcW w:w="2663" w:type="pct"/>
            <w:hideMark/>
          </w:tcPr>
          <w:p w14:paraId="14B874D1" w14:textId="77777777" w:rsidR="009F1218" w:rsidRPr="009F1218" w:rsidRDefault="009F1218" w:rsidP="009F1218">
            <w:pPr>
              <w:pStyle w:val="af7"/>
            </w:pPr>
            <w:r w:rsidRPr="009F1218">
              <w:t>Общий физический объём дисков</w:t>
            </w:r>
          </w:p>
        </w:tc>
        <w:tc>
          <w:tcPr>
            <w:tcW w:w="603" w:type="pct"/>
            <w:hideMark/>
          </w:tcPr>
          <w:p w14:paraId="036632D9" w14:textId="2A7334E6" w:rsidR="009F1218" w:rsidRPr="009F1218" w:rsidRDefault="009F1218" w:rsidP="009F1218">
            <w:pPr>
              <w:pStyle w:val="af7"/>
              <w:rPr>
                <w:lang w:val="en-US"/>
              </w:rPr>
            </w:pPr>
            <w:r>
              <w:t xml:space="preserve">4 </w:t>
            </w:r>
            <w:r>
              <w:rPr>
                <w:lang w:val="en-US"/>
              </w:rPr>
              <w:t>TB</w:t>
            </w:r>
          </w:p>
        </w:tc>
      </w:tr>
      <w:tr w:rsidR="009F1218" w:rsidRPr="009F1218" w14:paraId="7A2153DE" w14:textId="77777777" w:rsidTr="00AE300C">
        <w:tc>
          <w:tcPr>
            <w:tcW w:w="1733" w:type="pct"/>
            <w:hideMark/>
          </w:tcPr>
          <w:p w14:paraId="1B1D37F9" w14:textId="77777777" w:rsidR="009F1218" w:rsidRPr="009F1218" w:rsidRDefault="009F1218" w:rsidP="009F1218">
            <w:pPr>
              <w:pStyle w:val="af7"/>
            </w:pPr>
            <w:r w:rsidRPr="009F1218">
              <w:t>Эффективный объём</w:t>
            </w:r>
          </w:p>
        </w:tc>
        <w:tc>
          <w:tcPr>
            <w:tcW w:w="2663" w:type="pct"/>
            <w:hideMark/>
          </w:tcPr>
          <w:p w14:paraId="4AF8FC2A" w14:textId="77777777" w:rsidR="009F1218" w:rsidRPr="009F1218" w:rsidRDefault="009F1218" w:rsidP="009F1218">
            <w:pPr>
              <w:pStyle w:val="af7"/>
            </w:pPr>
            <w:r w:rsidRPr="009F1218">
              <w:t>Объём, видимый файловой системой</w:t>
            </w:r>
          </w:p>
        </w:tc>
        <w:tc>
          <w:tcPr>
            <w:tcW w:w="603" w:type="pct"/>
            <w:hideMark/>
          </w:tcPr>
          <w:p w14:paraId="4CEEA449" w14:textId="488965A7" w:rsidR="009F1218" w:rsidRPr="009F1218" w:rsidRDefault="009F1218" w:rsidP="009F1218">
            <w:pPr>
              <w:pStyle w:val="af7"/>
            </w:pPr>
            <w:r>
              <w:rPr>
                <w:lang w:val="en-US"/>
              </w:rPr>
              <w:t>2</w:t>
            </w:r>
            <w:r>
              <w:t xml:space="preserve"> </w:t>
            </w:r>
            <w:r>
              <w:rPr>
                <w:lang w:val="en-US"/>
              </w:rPr>
              <w:t>TB</w:t>
            </w:r>
          </w:p>
        </w:tc>
      </w:tr>
      <w:tr w:rsidR="009F1218" w:rsidRPr="009F1218" w14:paraId="18A347CD" w14:textId="77777777" w:rsidTr="00AE300C">
        <w:tc>
          <w:tcPr>
            <w:tcW w:w="1733" w:type="pct"/>
            <w:hideMark/>
          </w:tcPr>
          <w:p w14:paraId="6B9B5332" w14:textId="77777777" w:rsidR="009F1218" w:rsidRPr="009F1218" w:rsidRDefault="009F1218" w:rsidP="009F1218">
            <w:pPr>
              <w:pStyle w:val="af7"/>
            </w:pPr>
            <w:r w:rsidRPr="009F1218">
              <w:t>Эффективность использования пространства</w:t>
            </w:r>
          </w:p>
        </w:tc>
        <w:tc>
          <w:tcPr>
            <w:tcW w:w="2663" w:type="pct"/>
            <w:hideMark/>
          </w:tcPr>
          <w:p w14:paraId="40D3A691" w14:textId="77777777" w:rsidR="009F1218" w:rsidRPr="009F1218" w:rsidRDefault="009F1218" w:rsidP="009F1218">
            <w:pPr>
              <w:pStyle w:val="af7"/>
            </w:pPr>
            <w:r w:rsidRPr="009F1218">
              <w:t>-</w:t>
            </w:r>
          </w:p>
        </w:tc>
        <w:tc>
          <w:tcPr>
            <w:tcW w:w="603" w:type="pct"/>
            <w:hideMark/>
          </w:tcPr>
          <w:p w14:paraId="12A9D6D4" w14:textId="58FCBCD6" w:rsidR="009F1218" w:rsidRPr="009F1218" w:rsidRDefault="009F1218" w:rsidP="009F1218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50 %</w:t>
            </w:r>
          </w:p>
        </w:tc>
      </w:tr>
      <w:tr w:rsidR="009F1218" w:rsidRPr="009F1218" w14:paraId="4262D3CE" w14:textId="77777777" w:rsidTr="00AE300C">
        <w:tc>
          <w:tcPr>
            <w:tcW w:w="1733" w:type="pct"/>
            <w:hideMark/>
          </w:tcPr>
          <w:p w14:paraId="4B065392" w14:textId="77777777" w:rsidR="009F1218" w:rsidRPr="009F1218" w:rsidRDefault="009F1218" w:rsidP="009F1218">
            <w:pPr>
              <w:pStyle w:val="af7"/>
            </w:pPr>
            <w:r w:rsidRPr="009F1218">
              <w:t>Отказоустойчивость</w:t>
            </w:r>
          </w:p>
        </w:tc>
        <w:tc>
          <w:tcPr>
            <w:tcW w:w="2663" w:type="pct"/>
            <w:hideMark/>
          </w:tcPr>
          <w:p w14:paraId="4CC0E88C" w14:textId="77777777" w:rsidR="009F1218" w:rsidRPr="009F1218" w:rsidRDefault="009F1218" w:rsidP="009F1218">
            <w:pPr>
              <w:pStyle w:val="af7"/>
            </w:pPr>
            <w:r w:rsidRPr="009F1218">
              <w:t>Допустимое количество дисков RAID-массива, которое может выйти из строя без потери данных</w:t>
            </w:r>
          </w:p>
        </w:tc>
        <w:tc>
          <w:tcPr>
            <w:tcW w:w="603" w:type="pct"/>
            <w:hideMark/>
          </w:tcPr>
          <w:p w14:paraId="1FA61AE7" w14:textId="72E546E2" w:rsidR="009F1218" w:rsidRPr="009F1218" w:rsidRDefault="009F1218" w:rsidP="009F1218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4F86008C" w14:textId="3EB0FD70" w:rsidR="00157266" w:rsidRDefault="00157266" w:rsidP="00157266">
      <w:pPr>
        <w:pStyle w:val="2"/>
      </w:pPr>
      <w:r>
        <w:t>Задание 3</w:t>
      </w:r>
    </w:p>
    <w:p w14:paraId="7ED38CB0" w14:textId="6C054873" w:rsidR="00157266" w:rsidRPr="00157266" w:rsidRDefault="00157266" w:rsidP="00157266">
      <w:r w:rsidRPr="00157266">
        <w:t>Вариант 5. Какое минимальное количество накопителей потребуется при уровне политик резервирования RAID 0, для обеспечения работы данной СХД. Затратами на кодирование данных и пропускной способностью контроллера пренебречь. Интерфейсы считать симметричными. Считать, что накопитель работает на скорости интерфейса.</w:t>
      </w:r>
    </w:p>
    <w:p w14:paraId="618EBD95" w14:textId="1E5F77DC" w:rsidR="009F1218" w:rsidRDefault="00AE300C" w:rsidP="009F1218">
      <w:pPr>
        <w:pStyle w:val="af9"/>
        <w:rPr>
          <w:lang w:val="en-US"/>
        </w:rPr>
      </w:pPr>
      <w:r w:rsidRPr="00AE300C">
        <w:t>Описание системы хранения данных:</w:t>
      </w:r>
    </w:p>
    <w:p w14:paraId="17B6A2EA" w14:textId="79D25B2D" w:rsidR="00AE300C" w:rsidRPr="00AE300C" w:rsidRDefault="00AE300C" w:rsidP="00041A0B">
      <w:pPr>
        <w:pStyle w:val="a1"/>
        <w:numPr>
          <w:ilvl w:val="0"/>
          <w:numId w:val="29"/>
        </w:numPr>
        <w:ind w:left="0" w:firstLine="709"/>
      </w:pPr>
      <w:r w:rsidRPr="00AE300C">
        <w:t>имеется 20 узлов с предложенной нагрузкой 10 Гбит/сек на чтение и 2 Гбит/сек на запись</w:t>
      </w:r>
    </w:p>
    <w:p w14:paraId="256D7E67" w14:textId="0AD9C516" w:rsidR="00AE300C" w:rsidRPr="00AE300C" w:rsidRDefault="00AE300C" w:rsidP="00041A0B">
      <w:pPr>
        <w:pStyle w:val="a1"/>
        <w:numPr>
          <w:ilvl w:val="0"/>
          <w:numId w:val="29"/>
        </w:numPr>
        <w:ind w:left="0" w:firstLine="709"/>
      </w:pPr>
      <w:r w:rsidRPr="00AE300C">
        <w:t>используются SATA HDD диски со скоростью интерфейса 600 Мбит/сек</w:t>
      </w:r>
    </w:p>
    <w:p w14:paraId="7D3D298C" w14:textId="5FBC9E03" w:rsidR="00AE300C" w:rsidRPr="006D1DC3" w:rsidRDefault="00AE300C" w:rsidP="00AE300C">
      <w:r w:rsidRPr="00AE300C">
        <w:lastRenderedPageBreak/>
        <w:t>Произведём расчеты. Для начала найдём необходимую пропускную способность на чтение:</w:t>
      </w:r>
    </w:p>
    <w:p w14:paraId="6E5D5876" w14:textId="0D46C341" w:rsidR="00AE300C" w:rsidRPr="00041A0B" w:rsidRDefault="00000000" w:rsidP="00AE300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read</m:t>
                  </m:r>
                  <m:r>
                    <w:rPr>
                      <w:rFonts w:ascii="Cambria Math" w:hAnsi="Cambria Math"/>
                      <w:lang w:val="en-US"/>
                    </w:rPr>
                    <m:t>,total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ead</m:t>
                  </m:r>
                  <m:r>
                    <w:rPr>
                      <w:rFonts w:ascii="Cambria Math" w:hAnsi="Cambria Math"/>
                      <w:lang w:val="en-US"/>
                    </w:rPr>
                    <m:t>,node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=20×10=200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Гбит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204800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Мбит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0DC21084" w14:textId="07562FF2" w:rsidR="00041A0B" w:rsidRPr="006D1DC3" w:rsidRDefault="00041A0B" w:rsidP="00041A0B">
      <w:r w:rsidRPr="00041A0B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read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total</m:t>
            </m:r>
          </m:sub>
        </m:sSub>
      </m:oMath>
      <w:r w:rsidRPr="00041A0B">
        <w:t xml:space="preserve"> — требуемая итоговая пропускная способность по чтению,</w:t>
      </w:r>
      <w:r w:rsidR="00157266" w:rsidRPr="0015726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041A0B">
        <w:rPr>
          <w:rFonts w:eastAsiaTheme="minorEastAsia"/>
        </w:rPr>
        <w:t xml:space="preserve"> </w:t>
      </w:r>
      <w:r w:rsidRPr="00041A0B">
        <w:t xml:space="preserve">— количество узлов,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ead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node</m:t>
            </m:r>
          </m:sub>
        </m:sSub>
      </m:oMath>
      <w:r w:rsidRPr="00041A0B">
        <w:rPr>
          <w:rFonts w:eastAsiaTheme="minorEastAsia"/>
        </w:rPr>
        <w:t xml:space="preserve"> </w:t>
      </w:r>
      <w:r w:rsidRPr="00041A0B">
        <w:t>— требуемая пропускная способность по чтению на узле.</w:t>
      </w:r>
    </w:p>
    <w:p w14:paraId="5D4501F9" w14:textId="4D5D7354" w:rsidR="00041A0B" w:rsidRDefault="00041A0B" w:rsidP="00041A0B">
      <w:pPr>
        <w:rPr>
          <w:lang w:val="en-US"/>
        </w:rPr>
      </w:pPr>
      <w:r w:rsidRPr="00041A0B">
        <w:t>Затем на запись:</w:t>
      </w:r>
    </w:p>
    <w:p w14:paraId="78114F7D" w14:textId="3F699BED" w:rsidR="00041A0B" w:rsidRPr="00041A0B" w:rsidRDefault="00000000" w:rsidP="00041A0B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write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  <m:r>
                    <w:rPr>
                      <w:rFonts w:ascii="Cambria Math" w:hAnsi="Cambria Math"/>
                      <w:lang w:val="en-US"/>
                    </w:rPr>
                    <m:t>rite</m:t>
                  </m:r>
                  <m:r>
                    <w:rPr>
                      <w:rFonts w:ascii="Cambria Math" w:hAnsi="Cambria Math"/>
                      <w:lang w:val="en-US"/>
                    </w:rPr>
                    <m:t>,node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=20×2=40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Гбит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3F8BC1B3" w14:textId="2EE2B980" w:rsidR="00041A0B" w:rsidRDefault="00041A0B" w:rsidP="00041A0B">
      <w:r w:rsidRPr="00041A0B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write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total</m:t>
            </m:r>
          </m:sub>
        </m:sSub>
      </m:oMath>
      <w:r w:rsidRPr="00041A0B">
        <w:t xml:space="preserve"> — требуемая итоговая пропускная способность по записи, </w:t>
      </w:r>
      <m:oMath>
        <m:r>
          <w:rPr>
            <w:rFonts w:ascii="Cambria Math" w:hAnsi="Cambria Math"/>
          </w:rPr>
          <m:t>n</m:t>
        </m:r>
      </m:oMath>
      <w:r w:rsidRPr="00041A0B">
        <w:rPr>
          <w:rFonts w:eastAsiaTheme="minorEastAsia"/>
        </w:rPr>
        <w:t xml:space="preserve"> </w:t>
      </w:r>
      <w:r w:rsidRPr="00041A0B">
        <w:t>— количество узлов,</w:t>
      </w:r>
      <w:r w:rsidR="00FF0940" w:rsidRPr="00FF0940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  <m:r>
              <w:rPr>
                <w:rFonts w:ascii="Cambria Math" w:hAnsi="Cambria Math"/>
                <w:lang w:val="en-US"/>
              </w:rPr>
              <m:t>rite</m:t>
            </m:r>
          </m:sub>
        </m:sSub>
      </m:oMath>
      <w:r w:rsidRPr="00041A0B">
        <w:rPr>
          <w:rFonts w:eastAsiaTheme="minorEastAsia"/>
        </w:rPr>
        <w:t xml:space="preserve"> </w:t>
      </w:r>
      <w:r w:rsidRPr="00041A0B">
        <w:t>— требуемая пропускная способность по записи</w:t>
      </w:r>
      <w:r>
        <w:t xml:space="preserve"> </w:t>
      </w:r>
      <w:r w:rsidRPr="00041A0B">
        <w:t>на узле.</w:t>
      </w:r>
    </w:p>
    <w:p w14:paraId="3BEF1F4C" w14:textId="38BB8B09" w:rsidR="00DF25B5" w:rsidRPr="00DF25B5" w:rsidRDefault="00DF25B5" w:rsidP="00041A0B">
      <w:r>
        <w:t xml:space="preserve">Выпишем формулу для суммарной пропускной способности чтения для </w:t>
      </w:r>
      <w:r>
        <w:rPr>
          <w:lang w:val="en-US"/>
        </w:rPr>
        <w:t>RAID</w:t>
      </w:r>
      <w:r w:rsidRPr="00DF25B5">
        <w:t xml:space="preserve"> </w:t>
      </w:r>
      <w:r w:rsidR="009A05D3" w:rsidRPr="009A05D3">
        <w:t>0</w:t>
      </w:r>
      <w:r w:rsidRPr="00DF25B5">
        <w:t>.</w:t>
      </w:r>
    </w:p>
    <w:p w14:paraId="1DFB2371" w14:textId="46932925" w:rsidR="00041A0B" w:rsidRPr="00FF0940" w:rsidRDefault="00000000" w:rsidP="00041A0B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ead,disks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read,disk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CE7B0D6" w14:textId="7CDC455B" w:rsidR="004566C2" w:rsidRDefault="004566C2" w:rsidP="00041A0B">
      <w:r>
        <w:t>г</w:t>
      </w:r>
      <w:r w:rsidRPr="00041A0B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ead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disks</m:t>
            </m:r>
          </m:sub>
        </m:sSub>
      </m:oMath>
      <w:r w:rsidRPr="00041A0B">
        <w:t xml:space="preserve"> —</w:t>
      </w:r>
      <w:r w:rsidR="0092445C" w:rsidRPr="0092445C">
        <w:t xml:space="preserve"> </w:t>
      </w:r>
      <w:r w:rsidRPr="00041A0B">
        <w:t xml:space="preserve">пропускная способность по чтению, </w:t>
      </w:r>
      <m:oMath>
        <m:r>
          <w:rPr>
            <w:rFonts w:ascii="Cambria Math" w:hAnsi="Cambria Math"/>
          </w:rPr>
          <m:t>N</m:t>
        </m:r>
      </m:oMath>
      <w:r w:rsidRPr="00041A0B">
        <w:rPr>
          <w:rFonts w:eastAsiaTheme="minorEastAsia"/>
        </w:rPr>
        <w:t xml:space="preserve"> </w:t>
      </w:r>
      <w:r w:rsidRPr="00041A0B">
        <w:t>— количество</w:t>
      </w:r>
      <w:r w:rsidR="0092445C" w:rsidRPr="0092445C">
        <w:t xml:space="preserve"> </w:t>
      </w:r>
      <w:r w:rsidR="0092445C">
        <w:t>дисков</w:t>
      </w:r>
      <w:r w:rsidRPr="00041A0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ead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disk</m:t>
            </m:r>
          </m:sub>
        </m:sSub>
      </m:oMath>
      <w:r w:rsidRPr="00041A0B">
        <w:rPr>
          <w:rFonts w:eastAsiaTheme="minorEastAsia"/>
        </w:rPr>
        <w:t xml:space="preserve"> </w:t>
      </w:r>
      <w:r w:rsidRPr="00041A0B">
        <w:t>— требуемая пропускная способность по чтению на узле.</w:t>
      </w:r>
    </w:p>
    <w:p w14:paraId="6D376F7C" w14:textId="51667DB0" w:rsidR="00FF0940" w:rsidRDefault="004566C2" w:rsidP="00041A0B">
      <w:pPr>
        <w:rPr>
          <w:rFonts w:eastAsiaTheme="minorEastAsia"/>
        </w:rPr>
      </w:pPr>
      <w:r>
        <w:rPr>
          <w:rFonts w:eastAsiaTheme="minorEastAsia"/>
        </w:rPr>
        <w:t>Т</w:t>
      </w:r>
      <w:r w:rsidR="00FF0940">
        <w:rPr>
          <w:rFonts w:eastAsiaTheme="minorEastAsia"/>
        </w:rPr>
        <w:t xml:space="preserve">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read</m:t>
            </m:r>
          </m:sub>
        </m:sSub>
      </m:oMath>
      <w:r w:rsidR="00FF0940" w:rsidRPr="00FF0940">
        <w:rPr>
          <w:rFonts w:eastAsiaTheme="minorEastAsia"/>
        </w:rPr>
        <w:t xml:space="preserve"> </w:t>
      </w:r>
      <w:r w:rsidR="00FF0940">
        <w:rPr>
          <w:rFonts w:eastAsiaTheme="minorEastAsia"/>
        </w:rPr>
        <w:t>всех дисков одинакова то</w:t>
      </w:r>
      <w:r>
        <w:rPr>
          <w:rFonts w:eastAsiaTheme="minorEastAsia"/>
        </w:rPr>
        <w:t>:</w:t>
      </w:r>
    </w:p>
    <w:p w14:paraId="5F21C56F" w14:textId="71D2EE1A" w:rsidR="004566C2" w:rsidRPr="004566C2" w:rsidRDefault="00000000" w:rsidP="00041A0B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read,disk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read,disk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6E92A7F" w14:textId="024A3007" w:rsidR="004566C2" w:rsidRPr="004973CD" w:rsidRDefault="004973CD" w:rsidP="004566C2">
      <w:pPr>
        <w:ind w:firstLine="0"/>
        <w:rPr>
          <w:rFonts w:eastAsiaTheme="minorEastAsia"/>
          <w:i/>
        </w:rPr>
      </w:pPr>
      <w:r>
        <w:rPr>
          <w:rFonts w:eastAsiaTheme="minorEastAsia"/>
        </w:rPr>
        <w:t xml:space="preserve">Сопоставим выражения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3</m:t>
            </m:r>
          </m:e>
        </m:d>
        <m:r>
          <w:rPr>
            <w:rFonts w:ascii="Cambria Math" w:eastAsiaTheme="minorEastAsia" w:hAnsi="Cambria Math"/>
            <w:lang w:val="en-US"/>
          </w:rPr>
          <m:t>, (4)</m:t>
        </m:r>
      </m:oMath>
      <w:r>
        <w:rPr>
          <w:rFonts w:eastAsiaTheme="minorEastAsia"/>
        </w:rPr>
        <w:t>:</w:t>
      </w:r>
    </w:p>
    <w:p w14:paraId="585267D8" w14:textId="6EA3B606" w:rsidR="004566C2" w:rsidRPr="004566C2" w:rsidRDefault="00000000" w:rsidP="004566C2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read,node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read,disk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C06F5BC" w14:textId="1190A9D6" w:rsidR="004566C2" w:rsidRPr="004973CD" w:rsidRDefault="00DF25B5" w:rsidP="004566C2">
      <w:pPr>
        <w:rPr>
          <w:rFonts w:eastAsiaTheme="minorEastAsia"/>
        </w:rPr>
      </w:pPr>
      <w:r>
        <w:rPr>
          <w:rFonts w:eastAsiaTheme="minorEastAsia"/>
        </w:rPr>
        <w:t xml:space="preserve">Выразим </w:t>
      </w:r>
      <m:oMath>
        <m:r>
          <w:rPr>
            <w:rFonts w:ascii="Cambria Math" w:eastAsiaTheme="minorEastAsia" w:hAnsi="Cambria Math"/>
          </w:rPr>
          <m:t>N</m:t>
        </m:r>
      </m:oMath>
      <w:r w:rsidR="004973CD">
        <w:rPr>
          <w:rFonts w:eastAsiaTheme="minorEastAsia"/>
        </w:rPr>
        <w:t>:</w:t>
      </w:r>
    </w:p>
    <w:p w14:paraId="3E350149" w14:textId="27F32302" w:rsidR="004566C2" w:rsidRPr="004566C2" w:rsidRDefault="00000000" w:rsidP="00041A0B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read,node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read,disk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4746CD11" w14:textId="3F1D0F99" w:rsidR="004973CD" w:rsidRPr="004973CD" w:rsidRDefault="004973CD" w:rsidP="004973CD">
      <w:pPr>
        <w:rPr>
          <w:rFonts w:eastAsiaTheme="minorEastAsia"/>
        </w:rPr>
      </w:pPr>
      <w:r>
        <w:rPr>
          <w:rFonts w:eastAsiaTheme="minorEastAsia"/>
        </w:rPr>
        <w:t xml:space="preserve">Найдем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:</w:t>
      </w:r>
    </w:p>
    <w:p w14:paraId="0235CE16" w14:textId="5E1157EF" w:rsidR="004973CD" w:rsidRPr="004566C2" w:rsidRDefault="00000000" w:rsidP="004973CD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204800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Мбит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с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600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Мбит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с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=3</m:t>
              </m:r>
              <m:r>
                <w:rPr>
                  <w:rFonts w:ascii="Cambria Math" w:eastAsiaTheme="minorEastAsia" w:hAnsi="Cambria Math"/>
                </w:rPr>
                <m:t>41,(3)</m:t>
              </m:r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38F8283F" w14:textId="4A3987ED" w:rsidR="004566C2" w:rsidRDefault="004973CD" w:rsidP="00041A0B">
      <w:pPr>
        <w:rPr>
          <w:rFonts w:eastAsiaTheme="minorEastAsia"/>
        </w:rPr>
      </w:pPr>
      <w:r>
        <w:rPr>
          <w:rFonts w:eastAsiaTheme="minorEastAsia"/>
        </w:rPr>
        <w:t xml:space="preserve">Чтобы советовать всем требованиям округлим количество </w:t>
      </w:r>
      <w:r w:rsidR="00DF25B5">
        <w:rPr>
          <w:rFonts w:eastAsiaTheme="minorEastAsia"/>
        </w:rPr>
        <w:t>необходимых дисков для записи в</w:t>
      </w:r>
      <w:r>
        <w:rPr>
          <w:rFonts w:eastAsiaTheme="minorEastAsia"/>
        </w:rPr>
        <w:t xml:space="preserve"> большую сторону:</w:t>
      </w:r>
    </w:p>
    <w:p w14:paraId="32B62131" w14:textId="47B19360" w:rsidR="004973CD" w:rsidRPr="00DF25B5" w:rsidRDefault="00000000" w:rsidP="00041A0B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read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=432 </m:t>
          </m:r>
          <m:r>
            <w:rPr>
              <w:rFonts w:ascii="Cambria Math" w:eastAsiaTheme="minorEastAsia" w:hAnsi="Cambria Math"/>
            </w:rPr>
            <m:t>диска</m:t>
          </m:r>
        </m:oMath>
      </m:oMathPara>
    </w:p>
    <w:p w14:paraId="427ADDF2" w14:textId="75061C40" w:rsidR="00DF25B5" w:rsidRPr="00DF25B5" w:rsidRDefault="00DF25B5" w:rsidP="00DF25B5">
      <w:r>
        <w:t xml:space="preserve">Выпишем формулу для суммарной пропускной способности </w:t>
      </w:r>
      <w:r w:rsidR="0092445C">
        <w:t>записи</w:t>
      </w:r>
      <w:r>
        <w:t xml:space="preserve"> для </w:t>
      </w:r>
      <w:r>
        <w:rPr>
          <w:lang w:val="en-US"/>
        </w:rPr>
        <w:t>RAID</w:t>
      </w:r>
      <w:r w:rsidRPr="00DF25B5">
        <w:t xml:space="preserve"> </w:t>
      </w:r>
      <w:r w:rsidR="009A05D3" w:rsidRPr="009A05D3">
        <w:t>0</w:t>
      </w:r>
      <w:r w:rsidRPr="00DF25B5">
        <w:t>.</w:t>
      </w:r>
    </w:p>
    <w:p w14:paraId="7EA16DF1" w14:textId="76A29F66" w:rsidR="00DF25B5" w:rsidRPr="00FF0940" w:rsidRDefault="00000000" w:rsidP="00DF25B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write,disks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write,disk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D15D6CB" w14:textId="6456CDD0" w:rsidR="0092445C" w:rsidRDefault="0092445C" w:rsidP="0092445C">
      <w:r>
        <w:t>г</w:t>
      </w:r>
      <w:r w:rsidRPr="00041A0B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write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disks</m:t>
            </m:r>
          </m:sub>
        </m:sSub>
      </m:oMath>
      <w:r w:rsidRPr="00041A0B">
        <w:t xml:space="preserve"> —</w:t>
      </w:r>
      <w:r w:rsidRPr="0092445C">
        <w:t xml:space="preserve"> </w:t>
      </w:r>
      <w:r w:rsidRPr="00041A0B">
        <w:t>пропускная способность по</w:t>
      </w:r>
      <w:r>
        <w:t xml:space="preserve"> записи</w:t>
      </w:r>
      <w:r w:rsidRPr="00041A0B">
        <w:t xml:space="preserve">, </w:t>
      </w:r>
      <m:oMath>
        <m:r>
          <w:rPr>
            <w:rFonts w:ascii="Cambria Math" w:hAnsi="Cambria Math"/>
          </w:rPr>
          <m:t>N</m:t>
        </m:r>
      </m:oMath>
      <w:r w:rsidRPr="00041A0B">
        <w:rPr>
          <w:rFonts w:eastAsiaTheme="minorEastAsia"/>
        </w:rPr>
        <w:t xml:space="preserve"> </w:t>
      </w:r>
      <w:r w:rsidRPr="00041A0B">
        <w:t>— количество</w:t>
      </w:r>
      <w:r w:rsidRPr="0092445C">
        <w:t xml:space="preserve"> </w:t>
      </w:r>
      <w:r>
        <w:t>дисков</w:t>
      </w:r>
      <w:r w:rsidRPr="00041A0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write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disk</m:t>
            </m:r>
          </m:sub>
        </m:sSub>
      </m:oMath>
      <w:r w:rsidRPr="00041A0B">
        <w:rPr>
          <w:rFonts w:eastAsiaTheme="minorEastAsia"/>
        </w:rPr>
        <w:t xml:space="preserve"> </w:t>
      </w:r>
      <w:r w:rsidRPr="00041A0B">
        <w:t>— требуемая пропускная способность по чтению на узле.</w:t>
      </w:r>
    </w:p>
    <w:p w14:paraId="34D16D10" w14:textId="2AA73E82" w:rsidR="00DF25B5" w:rsidRDefault="00DF25B5" w:rsidP="00DF25B5">
      <w:pPr>
        <w:rPr>
          <w:rFonts w:eastAsiaTheme="minorEastAsia"/>
        </w:rPr>
      </w:pPr>
      <w:r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read</m:t>
            </m:r>
          </m:sub>
        </m:sSub>
      </m:oMath>
      <w:r w:rsidRPr="00FF0940">
        <w:rPr>
          <w:rFonts w:eastAsiaTheme="minorEastAsia"/>
        </w:rPr>
        <w:t xml:space="preserve"> </w:t>
      </w:r>
      <w:r>
        <w:rPr>
          <w:rFonts w:eastAsiaTheme="minorEastAsia"/>
        </w:rPr>
        <w:t>всех дисков одинакова то:</w:t>
      </w:r>
    </w:p>
    <w:p w14:paraId="6151D893" w14:textId="5DFA5410" w:rsidR="00DF25B5" w:rsidRPr="004566C2" w:rsidRDefault="00000000" w:rsidP="00DF25B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write,disk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write,disk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BEE7079" w14:textId="66319F6D" w:rsidR="00DF25B5" w:rsidRPr="004973CD" w:rsidRDefault="00DF25B5" w:rsidP="00DF25B5">
      <w:pPr>
        <w:ind w:firstLine="0"/>
        <w:rPr>
          <w:rFonts w:eastAsiaTheme="minorEastAsia"/>
          <w:i/>
        </w:rPr>
      </w:pPr>
      <w:r>
        <w:rPr>
          <w:rFonts w:eastAsiaTheme="minorEastAsia"/>
        </w:rPr>
        <w:t xml:space="preserve">Сопоставим выражения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7</m:t>
            </m:r>
          </m:e>
        </m:d>
        <m:r>
          <w:rPr>
            <w:rFonts w:ascii="Cambria Math" w:eastAsiaTheme="minorEastAsia" w:hAnsi="Cambria Math"/>
            <w:lang w:val="en-US"/>
          </w:rPr>
          <m:t>, (8)</m:t>
        </m:r>
      </m:oMath>
      <w:r>
        <w:rPr>
          <w:rFonts w:eastAsiaTheme="minorEastAsia"/>
        </w:rPr>
        <w:t>:</w:t>
      </w:r>
    </w:p>
    <w:p w14:paraId="255D891B" w14:textId="300B6E45" w:rsidR="00DF25B5" w:rsidRPr="004566C2" w:rsidRDefault="00000000" w:rsidP="00DF25B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write,node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write,disk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0619EAA" w14:textId="0FC937E9" w:rsidR="00DF25B5" w:rsidRPr="004973CD" w:rsidRDefault="00DF25B5" w:rsidP="00DF25B5">
      <w:pPr>
        <w:rPr>
          <w:rFonts w:eastAsiaTheme="minorEastAsia"/>
        </w:rPr>
      </w:pPr>
      <w:r>
        <w:rPr>
          <w:rFonts w:eastAsiaTheme="minorEastAsia"/>
        </w:rPr>
        <w:t xml:space="preserve">Выразим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:</w:t>
      </w:r>
    </w:p>
    <w:p w14:paraId="0C1088AC" w14:textId="35ABE854" w:rsidR="00DF25B5" w:rsidRPr="004566C2" w:rsidRDefault="00000000" w:rsidP="00DF25B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write,node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write,disk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7157E8B3" w14:textId="13413D29" w:rsidR="00DF25B5" w:rsidRPr="004973CD" w:rsidRDefault="00DF25B5" w:rsidP="00DF25B5">
      <w:pPr>
        <w:rPr>
          <w:rFonts w:eastAsiaTheme="minorEastAsia"/>
        </w:rPr>
      </w:pPr>
      <w:r>
        <w:rPr>
          <w:rFonts w:eastAsiaTheme="minorEastAsia"/>
        </w:rPr>
        <w:t xml:space="preserve">Найдем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:</w:t>
      </w:r>
    </w:p>
    <w:p w14:paraId="54872066" w14:textId="4D152949" w:rsidR="00DF25B5" w:rsidRPr="004566C2" w:rsidRDefault="00000000" w:rsidP="00DF25B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204800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Мбит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с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600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Мбит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с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=3</m:t>
              </m:r>
              <m:r>
                <w:rPr>
                  <w:rFonts w:ascii="Cambria Math" w:eastAsiaTheme="minorEastAsia" w:hAnsi="Cambria Math"/>
                </w:rPr>
                <m:t>41,(3)</m:t>
              </m:r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5EF2CF2E" w14:textId="1613BEE0" w:rsidR="00DF25B5" w:rsidRDefault="00DF25B5" w:rsidP="00DF25B5">
      <w:pPr>
        <w:rPr>
          <w:rFonts w:eastAsiaTheme="minorEastAsia"/>
        </w:rPr>
      </w:pPr>
      <w:r>
        <w:rPr>
          <w:rFonts w:eastAsiaTheme="minorEastAsia"/>
        </w:rPr>
        <w:t>Чтобы советовать всем требованиям округлим количество необходимых дисков для чтения в большую сторону:</w:t>
      </w:r>
    </w:p>
    <w:p w14:paraId="240307A8" w14:textId="3674EFE8" w:rsidR="00DF25B5" w:rsidRPr="009A05D3" w:rsidRDefault="00000000" w:rsidP="00DF25B5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write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=432 </m:t>
          </m:r>
          <m:r>
            <w:rPr>
              <w:rFonts w:ascii="Cambria Math" w:eastAsiaTheme="minorEastAsia" w:hAnsi="Cambria Math"/>
            </w:rPr>
            <m:t>диска</m:t>
          </m:r>
        </m:oMath>
      </m:oMathPara>
    </w:p>
    <w:p w14:paraId="57B3CCA7" w14:textId="4FE7580D" w:rsidR="009A05D3" w:rsidRPr="009A05D3" w:rsidRDefault="009A05D3" w:rsidP="009A05D3">
      <w:r>
        <w:t>Найдем общее количество дисков:</w:t>
      </w:r>
    </w:p>
    <w:p w14:paraId="35A303B0" w14:textId="3DA7E8EC" w:rsidR="00FF0940" w:rsidRPr="009A05D3" w:rsidRDefault="00000000" w:rsidP="00DF25B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total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read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write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=432 </m:t>
              </m:r>
              <m:r>
                <w:rPr>
                  <w:rFonts w:ascii="Cambria Math" w:eastAsiaTheme="minorEastAsia" w:hAnsi="Cambria Math"/>
                </w:rPr>
                <m:t>диска</m:t>
              </m:r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eqArr>
        </m:oMath>
      </m:oMathPara>
    </w:p>
    <w:p w14:paraId="05384BF4" w14:textId="343B8782" w:rsidR="009A05D3" w:rsidRDefault="009A05D3" w:rsidP="009A05D3">
      <w:pPr>
        <w:pStyle w:val="af3"/>
      </w:pPr>
      <w:r w:rsidRPr="009A05D3">
        <w:lastRenderedPageBreak/>
        <w:t>Таблица 2 — Результаты расчётов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A05D3" w14:paraId="758EC4DA" w14:textId="77777777" w:rsidTr="009A05D3">
        <w:tc>
          <w:tcPr>
            <w:tcW w:w="4814" w:type="dxa"/>
          </w:tcPr>
          <w:p w14:paraId="0FD69C80" w14:textId="45AAB15C" w:rsidR="009A05D3" w:rsidRDefault="009A05D3" w:rsidP="009A05D3">
            <w:pPr>
              <w:pStyle w:val="af7"/>
            </w:pPr>
            <w:r w:rsidRPr="009A05D3">
              <w:t>Параметр</w:t>
            </w:r>
          </w:p>
        </w:tc>
        <w:tc>
          <w:tcPr>
            <w:tcW w:w="4814" w:type="dxa"/>
          </w:tcPr>
          <w:p w14:paraId="373E8C07" w14:textId="589EA351" w:rsidR="009A05D3" w:rsidRDefault="009A05D3" w:rsidP="009A05D3">
            <w:pPr>
              <w:pStyle w:val="af7"/>
            </w:pPr>
            <w:r w:rsidRPr="009A05D3">
              <w:t>Значение</w:t>
            </w:r>
          </w:p>
        </w:tc>
      </w:tr>
      <w:tr w:rsidR="009A05D3" w14:paraId="6572CE13" w14:textId="77777777" w:rsidTr="009A05D3">
        <w:tc>
          <w:tcPr>
            <w:tcW w:w="4814" w:type="dxa"/>
          </w:tcPr>
          <w:p w14:paraId="0122D703" w14:textId="702B1FCC" w:rsidR="009A05D3" w:rsidRDefault="009A05D3" w:rsidP="009A05D3">
            <w:pPr>
              <w:pStyle w:val="af7"/>
            </w:pPr>
            <w:r w:rsidRPr="009A05D3">
              <w:t>Количество дисков</w:t>
            </w:r>
          </w:p>
        </w:tc>
        <w:tc>
          <w:tcPr>
            <w:tcW w:w="4814" w:type="dxa"/>
          </w:tcPr>
          <w:p w14:paraId="309F2C4A" w14:textId="41CC11BE" w:rsidR="009A05D3" w:rsidRDefault="009A05D3" w:rsidP="009A05D3">
            <w:pPr>
              <w:pStyle w:val="af7"/>
            </w:pPr>
            <w:r w:rsidRPr="009A05D3">
              <w:t>342</w:t>
            </w:r>
          </w:p>
        </w:tc>
      </w:tr>
      <w:tr w:rsidR="009A05D3" w14:paraId="3D252E70" w14:textId="77777777" w:rsidTr="009A05D3">
        <w:tc>
          <w:tcPr>
            <w:tcW w:w="4814" w:type="dxa"/>
          </w:tcPr>
          <w:p w14:paraId="0058A747" w14:textId="6523E2E7" w:rsidR="009A05D3" w:rsidRDefault="009A05D3" w:rsidP="009A05D3">
            <w:pPr>
              <w:pStyle w:val="af7"/>
            </w:pPr>
            <w:r w:rsidRPr="009A05D3">
              <w:t>Предложенная суммарная нагрузка на запись</w:t>
            </w:r>
          </w:p>
        </w:tc>
        <w:tc>
          <w:tcPr>
            <w:tcW w:w="4814" w:type="dxa"/>
          </w:tcPr>
          <w:p w14:paraId="64160E08" w14:textId="0F2D3FE7" w:rsidR="009A05D3" w:rsidRDefault="009A05D3" w:rsidP="009A05D3">
            <w:pPr>
              <w:pStyle w:val="af7"/>
            </w:pPr>
            <w:r w:rsidRPr="009A05D3">
              <w:t>40 Гбит/сек</w:t>
            </w:r>
          </w:p>
        </w:tc>
      </w:tr>
      <w:tr w:rsidR="009A05D3" w14:paraId="59C96BF8" w14:textId="77777777" w:rsidTr="009A05D3">
        <w:tc>
          <w:tcPr>
            <w:tcW w:w="4814" w:type="dxa"/>
          </w:tcPr>
          <w:p w14:paraId="56734545" w14:textId="06D21402" w:rsidR="009A05D3" w:rsidRDefault="009A05D3" w:rsidP="009A05D3">
            <w:pPr>
              <w:pStyle w:val="af7"/>
            </w:pPr>
            <w:r w:rsidRPr="009A05D3">
              <w:t>Предложенная суммарная нагрузка на чтение</w:t>
            </w:r>
          </w:p>
        </w:tc>
        <w:tc>
          <w:tcPr>
            <w:tcW w:w="4814" w:type="dxa"/>
          </w:tcPr>
          <w:p w14:paraId="1F3545F4" w14:textId="2CEC408B" w:rsidR="009A05D3" w:rsidRDefault="009A05D3" w:rsidP="009A05D3">
            <w:pPr>
              <w:pStyle w:val="af7"/>
            </w:pPr>
            <w:r w:rsidRPr="009A05D3">
              <w:t>200 Гбит/сек</w:t>
            </w:r>
          </w:p>
        </w:tc>
      </w:tr>
      <w:tr w:rsidR="009A05D3" w14:paraId="5F40E307" w14:textId="77777777" w:rsidTr="009A05D3">
        <w:tc>
          <w:tcPr>
            <w:tcW w:w="4814" w:type="dxa"/>
          </w:tcPr>
          <w:p w14:paraId="1F3FEA21" w14:textId="06B216E9" w:rsidR="009A05D3" w:rsidRDefault="009A05D3" w:rsidP="009A05D3">
            <w:pPr>
              <w:pStyle w:val="af7"/>
            </w:pPr>
            <w:r w:rsidRPr="009A05D3">
              <w:t>Фактическая нагрузка на накопители с учетом политик резервирования RAID на запись</w:t>
            </w:r>
          </w:p>
        </w:tc>
        <w:tc>
          <w:tcPr>
            <w:tcW w:w="4814" w:type="dxa"/>
          </w:tcPr>
          <w:p w14:paraId="7205B014" w14:textId="739DE84E" w:rsidR="009A05D3" w:rsidRDefault="009A05D3" w:rsidP="009A05D3">
            <w:pPr>
              <w:pStyle w:val="af7"/>
            </w:pPr>
            <w:r w:rsidRPr="009A05D3">
              <w:t>40 Гбит/сек</w:t>
            </w:r>
          </w:p>
        </w:tc>
      </w:tr>
      <w:tr w:rsidR="009A05D3" w14:paraId="659C7D8D" w14:textId="77777777" w:rsidTr="009A05D3">
        <w:tc>
          <w:tcPr>
            <w:tcW w:w="4814" w:type="dxa"/>
          </w:tcPr>
          <w:p w14:paraId="497109D2" w14:textId="6F5C8649" w:rsidR="009A05D3" w:rsidRPr="009A05D3" w:rsidRDefault="009A05D3" w:rsidP="009A05D3">
            <w:pPr>
              <w:pStyle w:val="af7"/>
            </w:pPr>
            <w:r w:rsidRPr="009A05D3">
              <w:t>Фактическая нагрузка на накопители с учетом политик резервирования RAID на чтение</w:t>
            </w:r>
          </w:p>
        </w:tc>
        <w:tc>
          <w:tcPr>
            <w:tcW w:w="4814" w:type="dxa"/>
          </w:tcPr>
          <w:p w14:paraId="1092AA50" w14:textId="4549A6BD" w:rsidR="009A05D3" w:rsidRDefault="009A05D3" w:rsidP="009A05D3">
            <w:pPr>
              <w:pStyle w:val="af7"/>
            </w:pPr>
            <w:r w:rsidRPr="009A05D3">
              <w:t>200 Гбит/сек</w:t>
            </w:r>
          </w:p>
        </w:tc>
      </w:tr>
    </w:tbl>
    <w:p w14:paraId="27344074" w14:textId="77777777" w:rsidR="009A05D3" w:rsidRPr="009A05D3" w:rsidRDefault="009A05D3" w:rsidP="009A05D3">
      <w:pPr>
        <w:pStyle w:val="af7"/>
      </w:pPr>
    </w:p>
    <w:sectPr w:rsidR="009A05D3" w:rsidRPr="009A05D3" w:rsidSect="009F1218"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F64CD" w14:textId="77777777" w:rsidR="007B516E" w:rsidRDefault="007B516E" w:rsidP="009E241C">
      <w:pPr>
        <w:spacing w:line="240" w:lineRule="auto"/>
      </w:pPr>
      <w:r>
        <w:separator/>
      </w:r>
    </w:p>
  </w:endnote>
  <w:endnote w:type="continuationSeparator" w:id="0">
    <w:p w14:paraId="199578AC" w14:textId="77777777" w:rsidR="007B516E" w:rsidRDefault="007B516E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6F241B83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B164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C18F" w14:textId="77777777" w:rsidR="007B516E" w:rsidRDefault="007B516E" w:rsidP="009E241C">
      <w:pPr>
        <w:spacing w:line="240" w:lineRule="auto"/>
      </w:pPr>
      <w:r>
        <w:separator/>
      </w:r>
    </w:p>
  </w:footnote>
  <w:footnote w:type="continuationSeparator" w:id="0">
    <w:p w14:paraId="3BB7D5D9" w14:textId="77777777" w:rsidR="007B516E" w:rsidRDefault="007B516E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E213DC"/>
    <w:multiLevelType w:val="hybridMultilevel"/>
    <w:tmpl w:val="20F23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CB908D6"/>
    <w:multiLevelType w:val="hybridMultilevel"/>
    <w:tmpl w:val="09CE83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5965779">
    <w:abstractNumId w:val="14"/>
  </w:num>
  <w:num w:numId="2" w16cid:durableId="1203590824">
    <w:abstractNumId w:val="0"/>
  </w:num>
  <w:num w:numId="3" w16cid:durableId="373892793">
    <w:abstractNumId w:val="10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3"/>
  </w:num>
  <w:num w:numId="7" w16cid:durableId="736441645">
    <w:abstractNumId w:val="5"/>
  </w:num>
  <w:num w:numId="8" w16cid:durableId="1370030234">
    <w:abstractNumId w:val="11"/>
  </w:num>
  <w:num w:numId="9" w16cid:durableId="1448086367">
    <w:abstractNumId w:val="20"/>
  </w:num>
  <w:num w:numId="10" w16cid:durableId="262810773">
    <w:abstractNumId w:val="9"/>
  </w:num>
  <w:num w:numId="11" w16cid:durableId="899051698">
    <w:abstractNumId w:val="8"/>
  </w:num>
  <w:num w:numId="12" w16cid:durableId="2125804398">
    <w:abstractNumId w:val="7"/>
  </w:num>
  <w:num w:numId="13" w16cid:durableId="84616158">
    <w:abstractNumId w:val="4"/>
  </w:num>
  <w:num w:numId="14" w16cid:durableId="917443197">
    <w:abstractNumId w:val="4"/>
  </w:num>
  <w:num w:numId="15" w16cid:durableId="95269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6"/>
  </w:num>
  <w:num w:numId="21" w16cid:durableId="1242906757">
    <w:abstractNumId w:val="15"/>
  </w:num>
  <w:num w:numId="22" w16cid:durableId="2876616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7"/>
  </w:num>
  <w:num w:numId="24" w16cid:durableId="1373845190">
    <w:abstractNumId w:val="18"/>
  </w:num>
  <w:num w:numId="25" w16cid:durableId="993534610">
    <w:abstractNumId w:val="16"/>
  </w:num>
  <w:num w:numId="26" w16cid:durableId="616714593">
    <w:abstractNumId w:val="12"/>
  </w:num>
  <w:num w:numId="27" w16cid:durableId="1383365082">
    <w:abstractNumId w:val="19"/>
  </w:num>
  <w:num w:numId="28" w16cid:durableId="1730960593">
    <w:abstractNumId w:val="21"/>
  </w:num>
  <w:num w:numId="29" w16cid:durableId="440808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85"/>
    <w:rsid w:val="0002764F"/>
    <w:rsid w:val="00041A0B"/>
    <w:rsid w:val="00041E78"/>
    <w:rsid w:val="0004690E"/>
    <w:rsid w:val="00057229"/>
    <w:rsid w:val="00060CAA"/>
    <w:rsid w:val="000723CE"/>
    <w:rsid w:val="000931F0"/>
    <w:rsid w:val="00096692"/>
    <w:rsid w:val="000A204F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76E6"/>
    <w:rsid w:val="001420E5"/>
    <w:rsid w:val="00157266"/>
    <w:rsid w:val="00175E98"/>
    <w:rsid w:val="0019537C"/>
    <w:rsid w:val="001A1E28"/>
    <w:rsid w:val="001C0F6C"/>
    <w:rsid w:val="001C28B4"/>
    <w:rsid w:val="001D61BB"/>
    <w:rsid w:val="001F068F"/>
    <w:rsid w:val="00213301"/>
    <w:rsid w:val="00262F0D"/>
    <w:rsid w:val="00264A1A"/>
    <w:rsid w:val="002835CA"/>
    <w:rsid w:val="002846A0"/>
    <w:rsid w:val="00284D74"/>
    <w:rsid w:val="00293E58"/>
    <w:rsid w:val="002970C5"/>
    <w:rsid w:val="002B5FD2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0B38"/>
    <w:rsid w:val="003B4E87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4474"/>
    <w:rsid w:val="00440A5D"/>
    <w:rsid w:val="0044386D"/>
    <w:rsid w:val="004566C2"/>
    <w:rsid w:val="00476D22"/>
    <w:rsid w:val="00496094"/>
    <w:rsid w:val="004970CF"/>
    <w:rsid w:val="004973CD"/>
    <w:rsid w:val="004A361A"/>
    <w:rsid w:val="004A6D8F"/>
    <w:rsid w:val="004A7F7F"/>
    <w:rsid w:val="004D41EA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806E4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343F4"/>
    <w:rsid w:val="0064100B"/>
    <w:rsid w:val="00672C75"/>
    <w:rsid w:val="00682895"/>
    <w:rsid w:val="006873F3"/>
    <w:rsid w:val="00694FB1"/>
    <w:rsid w:val="00695930"/>
    <w:rsid w:val="006A20CE"/>
    <w:rsid w:val="006C22C1"/>
    <w:rsid w:val="006C25EF"/>
    <w:rsid w:val="006C66AC"/>
    <w:rsid w:val="006D1DC3"/>
    <w:rsid w:val="006D4615"/>
    <w:rsid w:val="006E66F0"/>
    <w:rsid w:val="00703CFC"/>
    <w:rsid w:val="00713363"/>
    <w:rsid w:val="00720F20"/>
    <w:rsid w:val="00736E3F"/>
    <w:rsid w:val="00746B4B"/>
    <w:rsid w:val="00760277"/>
    <w:rsid w:val="00774165"/>
    <w:rsid w:val="00775098"/>
    <w:rsid w:val="0079261E"/>
    <w:rsid w:val="007A44FE"/>
    <w:rsid w:val="007B516E"/>
    <w:rsid w:val="007E63EC"/>
    <w:rsid w:val="00803B7E"/>
    <w:rsid w:val="00804139"/>
    <w:rsid w:val="00811771"/>
    <w:rsid w:val="0082118E"/>
    <w:rsid w:val="008220F3"/>
    <w:rsid w:val="00830FE3"/>
    <w:rsid w:val="008421AA"/>
    <w:rsid w:val="00857DA4"/>
    <w:rsid w:val="00881DDF"/>
    <w:rsid w:val="00887A57"/>
    <w:rsid w:val="008C0618"/>
    <w:rsid w:val="008C5C2F"/>
    <w:rsid w:val="008D2A2A"/>
    <w:rsid w:val="009012D6"/>
    <w:rsid w:val="00911A3F"/>
    <w:rsid w:val="009174B2"/>
    <w:rsid w:val="0092445C"/>
    <w:rsid w:val="009368C6"/>
    <w:rsid w:val="009452DE"/>
    <w:rsid w:val="00954847"/>
    <w:rsid w:val="00973B47"/>
    <w:rsid w:val="0098029A"/>
    <w:rsid w:val="00985242"/>
    <w:rsid w:val="00992595"/>
    <w:rsid w:val="009A05D3"/>
    <w:rsid w:val="009A5667"/>
    <w:rsid w:val="009B08F7"/>
    <w:rsid w:val="009B51F7"/>
    <w:rsid w:val="009E241C"/>
    <w:rsid w:val="009F0D26"/>
    <w:rsid w:val="009F1218"/>
    <w:rsid w:val="00A111F3"/>
    <w:rsid w:val="00A308BC"/>
    <w:rsid w:val="00A3205E"/>
    <w:rsid w:val="00A346C7"/>
    <w:rsid w:val="00A3564A"/>
    <w:rsid w:val="00A7314D"/>
    <w:rsid w:val="00A81D7D"/>
    <w:rsid w:val="00A82134"/>
    <w:rsid w:val="00AA0CF4"/>
    <w:rsid w:val="00AA0F56"/>
    <w:rsid w:val="00AD63D8"/>
    <w:rsid w:val="00AD6E45"/>
    <w:rsid w:val="00AE300C"/>
    <w:rsid w:val="00AE5E15"/>
    <w:rsid w:val="00AF5003"/>
    <w:rsid w:val="00B1239F"/>
    <w:rsid w:val="00B12989"/>
    <w:rsid w:val="00B1409F"/>
    <w:rsid w:val="00B2160F"/>
    <w:rsid w:val="00B21B57"/>
    <w:rsid w:val="00B23137"/>
    <w:rsid w:val="00B2527D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75352"/>
    <w:rsid w:val="00D77325"/>
    <w:rsid w:val="00D91ABD"/>
    <w:rsid w:val="00D946F1"/>
    <w:rsid w:val="00DA3985"/>
    <w:rsid w:val="00DB150D"/>
    <w:rsid w:val="00DD7BA2"/>
    <w:rsid w:val="00DF25B5"/>
    <w:rsid w:val="00E255D2"/>
    <w:rsid w:val="00E32D44"/>
    <w:rsid w:val="00E4258E"/>
    <w:rsid w:val="00E43C76"/>
    <w:rsid w:val="00E44488"/>
    <w:rsid w:val="00E5182F"/>
    <w:rsid w:val="00E623C3"/>
    <w:rsid w:val="00E82BE6"/>
    <w:rsid w:val="00EB3A38"/>
    <w:rsid w:val="00F04843"/>
    <w:rsid w:val="00F16674"/>
    <w:rsid w:val="00F31979"/>
    <w:rsid w:val="00F40189"/>
    <w:rsid w:val="00F67AA0"/>
    <w:rsid w:val="00F91AF3"/>
    <w:rsid w:val="00F9337D"/>
    <w:rsid w:val="00FB33DB"/>
    <w:rsid w:val="00FB5D6A"/>
    <w:rsid w:val="00FB7ED5"/>
    <w:rsid w:val="00FC3FB4"/>
    <w:rsid w:val="00FE75E1"/>
    <w:rsid w:val="00FF0940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6EBE97"/>
  <w15:chartTrackingRefBased/>
  <w15:docId w15:val="{810721E3-6A6F-49D4-90D6-6474E90C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2445C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184</TotalTime>
  <Pages>7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2025-03-03T01:57:00Z</cp:lastPrinted>
  <dcterms:created xsi:type="dcterms:W3CDTF">2025-11-16T14:12:00Z</dcterms:created>
  <dcterms:modified xsi:type="dcterms:W3CDTF">2025-11-17T16:26:00Z</dcterms:modified>
</cp:coreProperties>
</file>