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092C56FF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59AFC19D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4099AC5F" wp14:editId="5A00B06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37E2D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75352" w:rsidRPr="00D75352" w14:paraId="52927F12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05123587" w14:textId="7777777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69C3B0F" w14:textId="77777777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D7535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6FC5958" wp14:editId="49FC6D6B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F17E249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921C076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7EE1506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24D72C1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6DC3DEC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E4733E5" w14:textId="3D201F25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C128F3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1</w:t>
      </w:r>
    </w:p>
    <w:p w14:paraId="5C9E8E5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 хранения 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49C86C23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28E95933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1B0FD53E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49746B96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0C16737E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12503EF3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B8BA182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6BFB8AB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ИВБО-20-23. </w:t>
            </w:r>
            <w:proofErr w:type="spellStart"/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  <w:proofErr w:type="spellEnd"/>
          </w:p>
        </w:tc>
        <w:tc>
          <w:tcPr>
            <w:tcW w:w="1666" w:type="dxa"/>
            <w:gridSpan w:val="2"/>
          </w:tcPr>
          <w:p w14:paraId="241C33B1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8F7D049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5FE6933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3C76213C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54595175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0196E78D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53DAADF" w14:textId="166FF452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 Е</w:t>
            </w:r>
            <w:r w:rsidR="00C128F3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.</w:t>
            </w: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С</w:t>
            </w:r>
            <w:r w:rsidR="00C128F3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79D0EBA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EED4550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F88F5FD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451C24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F96EFB0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31BE79F9" w14:textId="77777777" w:rsidTr="0045473C">
        <w:tc>
          <w:tcPr>
            <w:tcW w:w="2547" w:type="dxa"/>
          </w:tcPr>
          <w:p w14:paraId="1AE5BCA9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A836C45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EDD7AD8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35A269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4864BB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F145B0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AF47BA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037746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A7A687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077D0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B53FB1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FD465C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250E3D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40E46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87199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1ED64F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B47FB0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37703F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37DF8680" w14:textId="6A246CE9" w:rsidR="00D002F8" w:rsidRPr="00186962" w:rsidRDefault="00CD282E" w:rsidP="00D75352">
      <w:pPr>
        <w:pStyle w:val="a"/>
        <w:rPr>
          <w:rFonts w:eastAsia="Droid Sans Fallback" w:cs="Times New Roman"/>
          <w:kern w:val="2"/>
          <w:sz w:val="32"/>
          <w:szCs w:val="32"/>
          <w:lang w:eastAsia="zh-CN" w:bidi="hi-IN"/>
        </w:rPr>
      </w:pPr>
      <w:r w:rsidRPr="00CD282E">
        <w:rPr>
          <w:rFonts w:eastAsia="Droid Sans Fallback" w:cs="Times New Roman"/>
          <w:kern w:val="2"/>
          <w:sz w:val="32"/>
          <w:szCs w:val="32"/>
          <w:lang w:eastAsia="zh-CN" w:bidi="hi-IN"/>
        </w:rPr>
        <w:lastRenderedPageBreak/>
        <w:t>ИЗУЧЕНИЕ И ПРИМЕНЕНИЕ ТЕХНОЛОГИЙ ВИРТУАЛЬНЫХ ДИСКОВ</w:t>
      </w:r>
    </w:p>
    <w:p w14:paraId="29E6CA06" w14:textId="3D71EE2B" w:rsidR="00CD282E" w:rsidRPr="00CD282E" w:rsidRDefault="00CD282E" w:rsidP="00CD282E">
      <w:pPr>
        <w:rPr>
          <w:lang w:eastAsia="zh-CN" w:bidi="hi-IN"/>
        </w:rPr>
      </w:pPr>
      <w:r w:rsidRPr="00CD282E">
        <w:rPr>
          <w:lang w:eastAsia="zh-CN" w:bidi="hi-IN"/>
        </w:rPr>
        <w:t xml:space="preserve">Цель работы: изучение технологии </w:t>
      </w:r>
      <w:proofErr w:type="spellStart"/>
      <w:r w:rsidRPr="00CD282E">
        <w:rPr>
          <w:lang w:eastAsia="zh-CN" w:bidi="hi-IN"/>
        </w:rPr>
        <w:t>Logical</w:t>
      </w:r>
      <w:proofErr w:type="spellEnd"/>
      <w:r w:rsidRPr="00CD282E">
        <w:rPr>
          <w:lang w:eastAsia="zh-CN" w:bidi="hi-IN"/>
        </w:rPr>
        <w:t xml:space="preserve"> </w:t>
      </w:r>
      <w:proofErr w:type="spellStart"/>
      <w:r w:rsidRPr="00CD282E">
        <w:rPr>
          <w:lang w:eastAsia="zh-CN" w:bidi="hi-IN"/>
        </w:rPr>
        <w:t>Volume</w:t>
      </w:r>
      <w:proofErr w:type="spellEnd"/>
      <w:r w:rsidRPr="00CD282E">
        <w:rPr>
          <w:lang w:eastAsia="zh-CN" w:bidi="hi-IN"/>
        </w:rPr>
        <w:t xml:space="preserve"> Manager (LVM), позволяющий создавать и управлять виртуальными дисковыми пространствами, обеспечивая гибкость и удобство администрирования системы хранения данных.</w:t>
      </w:r>
    </w:p>
    <w:p w14:paraId="23E196F2" w14:textId="34CC8E7B" w:rsidR="0043096A" w:rsidRDefault="00CD282E" w:rsidP="0043096A">
      <w:pPr>
        <w:pStyle w:val="2"/>
      </w:pPr>
      <w:r>
        <w:t xml:space="preserve">Часть </w:t>
      </w:r>
      <w:r>
        <w:rPr>
          <w:lang w:val="en-US"/>
        </w:rPr>
        <w:t>I</w:t>
      </w:r>
      <w:r w:rsidRPr="00CD282E">
        <w:t>. Основы работы с физическим томом (PV).</w:t>
      </w:r>
    </w:p>
    <w:p w14:paraId="4376CE78" w14:textId="5E99DEBC" w:rsidR="00694F08" w:rsidRPr="00694F08" w:rsidRDefault="00694F08" w:rsidP="00694F08">
      <w:r>
        <w:t>Создадим физический том и проверим его состояние. Это представлено в листинге 1.1.1.</w:t>
      </w:r>
    </w:p>
    <w:p w14:paraId="77F9FC3F" w14:textId="547B2EB2" w:rsidR="00CD282E" w:rsidRDefault="0043096A" w:rsidP="00CD282E">
      <w:pPr>
        <w:pStyle w:val="af5"/>
        <w:rPr>
          <w:lang w:val="en-US"/>
        </w:rPr>
      </w:pPr>
      <w:r w:rsidRPr="0043096A">
        <w:rPr>
          <w:noProof/>
          <w:lang w:val="en-US"/>
        </w:rPr>
        <w:drawing>
          <wp:inline distT="0" distB="0" distL="0" distR="0" wp14:anchorId="14BB3B02" wp14:editId="3618E431">
            <wp:extent cx="6120130" cy="5224145"/>
            <wp:effectExtent l="0" t="0" r="0" b="0"/>
            <wp:docPr id="1501825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25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7677" w14:textId="320D075A" w:rsidR="00CD282E" w:rsidRDefault="00CD282E" w:rsidP="00CD282E">
      <w:pPr>
        <w:pStyle w:val="af5"/>
      </w:pPr>
      <w:r w:rsidRPr="00A87DF4">
        <w:t>Рисунок 1</w:t>
      </w:r>
      <w:r w:rsidR="00A87DF4">
        <w:t>.1.1</w:t>
      </w:r>
      <w:r w:rsidRPr="00A87DF4">
        <w:t xml:space="preserve"> — </w:t>
      </w:r>
      <w:r w:rsidR="00A87DF4">
        <w:t>Физический раздел</w:t>
      </w:r>
    </w:p>
    <w:p w14:paraId="28965434" w14:textId="2A175B60" w:rsidR="00CD282E" w:rsidRDefault="00A87DF4" w:rsidP="00A87DF4">
      <w:pPr>
        <w:pStyle w:val="2"/>
      </w:pPr>
      <w:r w:rsidRPr="00A87DF4">
        <w:lastRenderedPageBreak/>
        <w:t>Часть ІІ. Группа томов (VG)</w:t>
      </w:r>
    </w:p>
    <w:p w14:paraId="132D99E5" w14:textId="47745FAC" w:rsidR="00694F08" w:rsidRPr="00694F08" w:rsidRDefault="00694F08" w:rsidP="00694F08">
      <w:r>
        <w:t xml:space="preserve">Создадим группу томов с единственным членом </w:t>
      </w:r>
      <w:proofErr w:type="spellStart"/>
      <w:r>
        <w:rPr>
          <w:lang w:val="en-US"/>
        </w:rPr>
        <w:t>sdb</w:t>
      </w:r>
      <w:proofErr w:type="spellEnd"/>
      <w:r w:rsidRPr="00694F08">
        <w:t>1</w:t>
      </w:r>
      <w:r>
        <w:t xml:space="preserve"> и выведем </w:t>
      </w:r>
      <w:r w:rsidR="007609B1">
        <w:t>состояние. Это представлено в листингах 1.2.1 и 1.2.2.</w:t>
      </w:r>
    </w:p>
    <w:p w14:paraId="2A2925E2" w14:textId="25415FFC" w:rsidR="00CD282E" w:rsidRDefault="005538D8" w:rsidP="00CD282E">
      <w:pPr>
        <w:pStyle w:val="af5"/>
        <w:rPr>
          <w:lang w:val="en-US"/>
        </w:rPr>
      </w:pPr>
      <w:r w:rsidRPr="005538D8">
        <w:rPr>
          <w:noProof/>
          <w:lang w:val="en-US"/>
        </w:rPr>
        <w:drawing>
          <wp:inline distT="0" distB="0" distL="0" distR="0" wp14:anchorId="580C0C01" wp14:editId="02018E1C">
            <wp:extent cx="6120130" cy="1304925"/>
            <wp:effectExtent l="0" t="0" r="0" b="9525"/>
            <wp:docPr id="203169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97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2486" w14:textId="22367307" w:rsidR="00CD282E" w:rsidRDefault="00CD282E" w:rsidP="00CD282E">
      <w:pPr>
        <w:pStyle w:val="af5"/>
      </w:pPr>
      <w:r w:rsidRPr="00CD282E">
        <w:t>Рисунок 1</w:t>
      </w:r>
      <w:r w:rsidR="00A87DF4">
        <w:t>.2.1</w:t>
      </w:r>
      <w:r w:rsidRPr="00CD282E">
        <w:t xml:space="preserve"> — </w:t>
      </w:r>
      <w:r w:rsidR="007609B1">
        <w:t>Создание группы томов</w:t>
      </w:r>
    </w:p>
    <w:p w14:paraId="4D8B8162" w14:textId="0650FDC7" w:rsidR="007609B1" w:rsidRDefault="007609B1" w:rsidP="00CD282E">
      <w:pPr>
        <w:pStyle w:val="af5"/>
      </w:pPr>
      <w:r w:rsidRPr="007609B1">
        <w:rPr>
          <w:noProof/>
        </w:rPr>
        <w:drawing>
          <wp:inline distT="0" distB="0" distL="0" distR="0" wp14:anchorId="6C245FC8" wp14:editId="4A7B671A">
            <wp:extent cx="6068272" cy="1114581"/>
            <wp:effectExtent l="0" t="0" r="0" b="9525"/>
            <wp:docPr id="11018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64A2" w14:textId="7AFC2796" w:rsidR="007609B1" w:rsidRPr="00A87DF4" w:rsidRDefault="007609B1" w:rsidP="007609B1">
      <w:pPr>
        <w:pStyle w:val="af5"/>
      </w:pPr>
      <w:r w:rsidRPr="00CD282E">
        <w:t>Рисунок 1</w:t>
      </w:r>
      <w:r>
        <w:t>.2.2</w:t>
      </w:r>
      <w:r w:rsidRPr="00CD282E">
        <w:t xml:space="preserve"> — </w:t>
      </w:r>
      <w:r>
        <w:t>Состояние группы томов</w:t>
      </w:r>
    </w:p>
    <w:p w14:paraId="7D9B37C4" w14:textId="537F1888" w:rsidR="00CD282E" w:rsidRDefault="00A87DF4" w:rsidP="00A87DF4">
      <w:pPr>
        <w:pStyle w:val="2"/>
      </w:pPr>
      <w:r w:rsidRPr="00A87DF4">
        <w:t xml:space="preserve">Часть </w:t>
      </w:r>
      <w:r w:rsidRPr="00A87DF4">
        <w:rPr>
          <w:lang w:val="en-US"/>
        </w:rPr>
        <w:t>III</w:t>
      </w:r>
      <w:r w:rsidRPr="00A87DF4">
        <w:t>. Логический том (</w:t>
      </w:r>
      <w:r w:rsidRPr="00A87DF4">
        <w:rPr>
          <w:lang w:val="en-US"/>
        </w:rPr>
        <w:t>LV</w:t>
      </w:r>
      <w:r w:rsidRPr="00A87DF4">
        <w:t>)</w:t>
      </w:r>
    </w:p>
    <w:p w14:paraId="44C959A1" w14:textId="03E32BD8" w:rsidR="00583D0F" w:rsidRPr="00583D0F" w:rsidRDefault="00583D0F" w:rsidP="00583D0F">
      <w:r>
        <w:t xml:space="preserve">Создадим логический том, отформатируем под файловую систему </w:t>
      </w:r>
      <w:proofErr w:type="spellStart"/>
      <w:r>
        <w:rPr>
          <w:lang w:val="en-US"/>
        </w:rPr>
        <w:t>ext</w:t>
      </w:r>
      <w:proofErr w:type="spellEnd"/>
      <w:r w:rsidRPr="00583D0F">
        <w:t xml:space="preserve">4 </w:t>
      </w:r>
      <w:r>
        <w:t>и выведем состояние логического тома.</w:t>
      </w:r>
      <w:r w:rsidR="002342C8" w:rsidRPr="002342C8">
        <w:t xml:space="preserve"> </w:t>
      </w:r>
      <w:r w:rsidR="002342C8">
        <w:t>Это представлено в листинге 1.</w:t>
      </w:r>
      <w:r w:rsidR="002342C8">
        <w:t>3</w:t>
      </w:r>
      <w:r w:rsidR="002342C8">
        <w:t>.1.</w:t>
      </w:r>
    </w:p>
    <w:p w14:paraId="46B75ED3" w14:textId="50F143BF" w:rsidR="00CD282E" w:rsidRDefault="0043096A" w:rsidP="00CD282E">
      <w:pPr>
        <w:pStyle w:val="af5"/>
        <w:rPr>
          <w:lang w:val="en-US"/>
        </w:rPr>
      </w:pPr>
      <w:r w:rsidRPr="0043096A">
        <w:rPr>
          <w:noProof/>
          <w:lang w:val="en-US"/>
        </w:rPr>
        <w:lastRenderedPageBreak/>
        <w:drawing>
          <wp:inline distT="0" distB="0" distL="0" distR="0" wp14:anchorId="52C0D804" wp14:editId="3DBE80F8">
            <wp:extent cx="6120130" cy="4107180"/>
            <wp:effectExtent l="0" t="0" r="0" b="7620"/>
            <wp:docPr id="38696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9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B1FA" w14:textId="6B85EC52" w:rsidR="00CD282E" w:rsidRPr="00CD282E" w:rsidRDefault="00CD282E" w:rsidP="00A87DF4">
      <w:pPr>
        <w:pStyle w:val="afb"/>
      </w:pPr>
      <w:r w:rsidRPr="00CD282E">
        <w:t>Рисунок 1</w:t>
      </w:r>
      <w:r w:rsidR="00A87DF4">
        <w:t>.3.1</w:t>
      </w:r>
      <w:r w:rsidRPr="00CD282E">
        <w:t xml:space="preserve"> —</w:t>
      </w:r>
      <w:r w:rsidR="00A87DF4">
        <w:t xml:space="preserve"> Логический том</w:t>
      </w:r>
    </w:p>
    <w:p w14:paraId="413983B8" w14:textId="7F16A660" w:rsidR="00CD282E" w:rsidRDefault="00A87DF4" w:rsidP="00A87DF4">
      <w:pPr>
        <w:pStyle w:val="2"/>
      </w:pPr>
      <w:r w:rsidRPr="00A87DF4">
        <w:t xml:space="preserve">Часть </w:t>
      </w:r>
      <w:r w:rsidRPr="00A87DF4">
        <w:rPr>
          <w:lang w:val="en-US"/>
        </w:rPr>
        <w:t>IV</w:t>
      </w:r>
      <w:r w:rsidRPr="00A87DF4">
        <w:t>. Управление размерами логических томов</w:t>
      </w:r>
    </w:p>
    <w:p w14:paraId="19671D0D" w14:textId="554521AB" w:rsidR="00583D0F" w:rsidRPr="00583D0F" w:rsidRDefault="00583D0F" w:rsidP="00583D0F">
      <w:r>
        <w:t>Расширим логический том, файловую систему.</w:t>
      </w:r>
      <w:r w:rsidR="002342C8">
        <w:t xml:space="preserve"> </w:t>
      </w:r>
      <w:r w:rsidR="002342C8">
        <w:t>Это представлено в листинге 1.</w:t>
      </w:r>
      <w:r w:rsidR="002342C8">
        <w:t>4</w:t>
      </w:r>
      <w:r w:rsidR="002342C8">
        <w:t>.1.</w:t>
      </w:r>
    </w:p>
    <w:p w14:paraId="57F4A531" w14:textId="0932E734" w:rsidR="005F56DD" w:rsidRDefault="0043096A" w:rsidP="005F56DD">
      <w:pPr>
        <w:pStyle w:val="af5"/>
      </w:pPr>
      <w:r w:rsidRPr="0043096A">
        <w:rPr>
          <w:noProof/>
        </w:rPr>
        <w:drawing>
          <wp:inline distT="0" distB="0" distL="0" distR="0" wp14:anchorId="00DC616E" wp14:editId="278F5347">
            <wp:extent cx="6120130" cy="1057910"/>
            <wp:effectExtent l="0" t="0" r="0" b="8890"/>
            <wp:docPr id="71280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3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670E" w14:textId="51A912B9" w:rsidR="005F56DD" w:rsidRDefault="005F56DD" w:rsidP="005F56DD">
      <w:pPr>
        <w:pStyle w:val="af5"/>
      </w:pPr>
      <w:r w:rsidRPr="00CD282E">
        <w:t>Рисунок 1</w:t>
      </w:r>
      <w:r>
        <w:t>.4.1</w:t>
      </w:r>
      <w:r w:rsidRPr="00CD282E">
        <w:t xml:space="preserve"> — </w:t>
      </w:r>
      <w:r>
        <w:t>Увеличенный логический том</w:t>
      </w:r>
    </w:p>
    <w:p w14:paraId="5615D6B9" w14:textId="599FDDE5" w:rsidR="00583D0F" w:rsidRPr="005F56DD" w:rsidRDefault="00583D0F" w:rsidP="00583D0F">
      <w:r>
        <w:t>Проверим и исправим файловую систему</w:t>
      </w:r>
      <w:r w:rsidR="002342C8">
        <w:t>, уменьшим</w:t>
      </w:r>
      <w:r>
        <w:t xml:space="preserve"> размер файловой системы и логического тома.</w:t>
      </w:r>
      <w:r w:rsidR="002342C8">
        <w:t xml:space="preserve"> </w:t>
      </w:r>
      <w:r w:rsidR="002342C8">
        <w:t>Это представлено в листинге 1.</w:t>
      </w:r>
      <w:r w:rsidR="002342C8">
        <w:t>4</w:t>
      </w:r>
      <w:r w:rsidR="002342C8">
        <w:t>.</w:t>
      </w:r>
      <w:r w:rsidR="002342C8">
        <w:t>2</w:t>
      </w:r>
      <w:r w:rsidR="002342C8">
        <w:t>.</w:t>
      </w:r>
    </w:p>
    <w:p w14:paraId="567F1032" w14:textId="7E87041A" w:rsidR="00CD282E" w:rsidRDefault="0043096A" w:rsidP="00CD282E">
      <w:pPr>
        <w:pStyle w:val="af5"/>
        <w:rPr>
          <w:lang w:val="en-US"/>
        </w:rPr>
      </w:pPr>
      <w:r w:rsidRPr="0043096A">
        <w:rPr>
          <w:noProof/>
          <w:lang w:val="en-US"/>
        </w:rPr>
        <w:lastRenderedPageBreak/>
        <w:drawing>
          <wp:inline distT="0" distB="0" distL="0" distR="0" wp14:anchorId="1CB552C2" wp14:editId="12577B98">
            <wp:extent cx="6120130" cy="3267710"/>
            <wp:effectExtent l="0" t="0" r="0" b="8890"/>
            <wp:docPr id="171314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7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2CA6" w14:textId="4718C658" w:rsidR="00CD282E" w:rsidRPr="00CD282E" w:rsidRDefault="00CD282E" w:rsidP="00CD282E">
      <w:pPr>
        <w:pStyle w:val="af5"/>
      </w:pPr>
      <w:r w:rsidRPr="00CD282E">
        <w:t>Рисунок 1</w:t>
      </w:r>
      <w:r w:rsidR="00A87DF4">
        <w:t>.4.</w:t>
      </w:r>
      <w:r w:rsidR="005F56DD">
        <w:t>2</w:t>
      </w:r>
      <w:r w:rsidRPr="00CD282E">
        <w:t xml:space="preserve"> —</w:t>
      </w:r>
      <w:r w:rsidR="005F56DD">
        <w:t>Уменьшенный логический том</w:t>
      </w:r>
    </w:p>
    <w:p w14:paraId="61717A1B" w14:textId="189C2407" w:rsidR="00CD282E" w:rsidRDefault="00A87DF4" w:rsidP="00A87DF4">
      <w:pPr>
        <w:pStyle w:val="2"/>
      </w:pPr>
      <w:r w:rsidRPr="00A87DF4">
        <w:t>Часть V. Мониторинг состояния томов</w:t>
      </w:r>
    </w:p>
    <w:p w14:paraId="4A8DC8AE" w14:textId="2C2A55DB" w:rsidR="00583D0F" w:rsidRPr="00583D0F" w:rsidRDefault="00CF32C3" w:rsidP="00583D0F">
      <w:r>
        <w:t>Просканируем</w:t>
      </w:r>
      <w:r w:rsidR="00583D0F">
        <w:t xml:space="preserve"> </w:t>
      </w:r>
      <w:r>
        <w:t>систему на наличие логических томов.</w:t>
      </w:r>
      <w:r w:rsidR="002342C8">
        <w:t xml:space="preserve"> </w:t>
      </w:r>
      <w:r w:rsidR="002342C8">
        <w:t>Это представлено в листинге 1.</w:t>
      </w:r>
      <w:r w:rsidR="002342C8">
        <w:t>5</w:t>
      </w:r>
      <w:r w:rsidR="002342C8">
        <w:t>.1.</w:t>
      </w:r>
    </w:p>
    <w:p w14:paraId="59665205" w14:textId="79447B49" w:rsidR="00CD282E" w:rsidRDefault="00A87DF4" w:rsidP="00CD282E">
      <w:pPr>
        <w:pStyle w:val="af5"/>
        <w:rPr>
          <w:lang w:val="en-US"/>
        </w:rPr>
      </w:pPr>
      <w:r w:rsidRPr="002D2821">
        <w:rPr>
          <w:noProof/>
          <w:lang w:val="en-US"/>
        </w:rPr>
        <w:drawing>
          <wp:inline distT="0" distB="0" distL="0" distR="0" wp14:anchorId="533AA677" wp14:editId="0C110251">
            <wp:extent cx="5940425" cy="370840"/>
            <wp:effectExtent l="0" t="0" r="3175" b="0"/>
            <wp:docPr id="158983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35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7F74" w14:textId="75AEDC6F" w:rsidR="00CD282E" w:rsidRPr="00CD282E" w:rsidRDefault="00CD282E" w:rsidP="00CD282E">
      <w:pPr>
        <w:pStyle w:val="af5"/>
      </w:pPr>
      <w:r w:rsidRPr="00CD282E">
        <w:t>Рисунок 1</w:t>
      </w:r>
      <w:r w:rsidR="00A87DF4">
        <w:t>.5.1</w:t>
      </w:r>
      <w:r w:rsidRPr="00CD282E">
        <w:t xml:space="preserve"> — </w:t>
      </w:r>
      <w:r w:rsidR="005F56DD">
        <w:t>Состояние LV</w:t>
      </w:r>
    </w:p>
    <w:p w14:paraId="45AE592C" w14:textId="1A17C697" w:rsidR="00CF32C3" w:rsidRPr="00CF32C3" w:rsidRDefault="00186962" w:rsidP="00CF32C3">
      <w:pPr>
        <w:pStyle w:val="2"/>
      </w:pPr>
      <w:r>
        <w:lastRenderedPageBreak/>
        <w:t>Дополнительное задание</w:t>
      </w:r>
    </w:p>
    <w:p w14:paraId="5E210A60" w14:textId="132EACFF" w:rsidR="00186962" w:rsidRDefault="00186962" w:rsidP="00186962">
      <w:pPr>
        <w:pStyle w:val="af5"/>
      </w:pPr>
      <w:r w:rsidRPr="00186962">
        <w:rPr>
          <w:noProof/>
        </w:rPr>
        <w:drawing>
          <wp:inline distT="0" distB="0" distL="0" distR="0" wp14:anchorId="00AF6E22" wp14:editId="3E440A1D">
            <wp:extent cx="6120130" cy="6560820"/>
            <wp:effectExtent l="0" t="0" r="0" b="0"/>
            <wp:docPr id="74447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74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CDAA" w14:textId="1A15BC35" w:rsidR="00186962" w:rsidRPr="00CD282E" w:rsidRDefault="00186962" w:rsidP="00186962">
      <w:pPr>
        <w:pStyle w:val="af5"/>
      </w:pPr>
      <w:r w:rsidRPr="00CD282E">
        <w:t>Рисунок 1</w:t>
      </w:r>
      <w:r>
        <w:t>.</w:t>
      </w:r>
      <w:r w:rsidRPr="00186962">
        <w:t>6</w:t>
      </w:r>
      <w:r>
        <w:t>.1</w:t>
      </w:r>
      <w:r w:rsidRPr="00CD282E">
        <w:t xml:space="preserve"> — </w:t>
      </w:r>
      <w:r>
        <w:t xml:space="preserve">Логические тома для </w:t>
      </w:r>
      <w:r w:rsidRPr="00186962">
        <w:t>резервного копирования</w:t>
      </w:r>
      <w:r>
        <w:t xml:space="preserve"> и</w:t>
      </w:r>
      <w:r w:rsidRPr="00186962">
        <w:t xml:space="preserve"> для временного хранения данных</w:t>
      </w:r>
    </w:p>
    <w:p w14:paraId="33372561" w14:textId="102D029B" w:rsidR="00186962" w:rsidRDefault="00186962" w:rsidP="00186962">
      <w:pPr>
        <w:pStyle w:val="af5"/>
        <w:rPr>
          <w:lang w:val="en-US"/>
        </w:rPr>
      </w:pPr>
      <w:r w:rsidRPr="00186962">
        <w:rPr>
          <w:noProof/>
          <w:lang w:val="en-US"/>
        </w:rPr>
        <w:drawing>
          <wp:inline distT="0" distB="0" distL="0" distR="0" wp14:anchorId="29C9AE4E" wp14:editId="52A2A2F2">
            <wp:extent cx="6120130" cy="727710"/>
            <wp:effectExtent l="0" t="0" r="0" b="0"/>
            <wp:docPr id="133998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86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EC3B" w14:textId="30506B17" w:rsidR="00186962" w:rsidRPr="00186962" w:rsidRDefault="00186962" w:rsidP="00186962">
      <w:pPr>
        <w:pStyle w:val="af5"/>
      </w:pPr>
      <w:r w:rsidRPr="00CD282E">
        <w:t>Рисунок 1</w:t>
      </w:r>
      <w:r>
        <w:t>.</w:t>
      </w:r>
      <w:r w:rsidRPr="00186962">
        <w:t>6</w:t>
      </w:r>
      <w:r>
        <w:t>.</w:t>
      </w:r>
      <w:r w:rsidRPr="00186962">
        <w:t xml:space="preserve">2 </w:t>
      </w:r>
      <w:r w:rsidRPr="00CD282E">
        <w:t xml:space="preserve">— </w:t>
      </w:r>
      <w:r>
        <w:t>Файловые системы логических томов</w:t>
      </w:r>
    </w:p>
    <w:p w14:paraId="35A5D101" w14:textId="3824B3ED" w:rsidR="00186962" w:rsidRDefault="000E17C5" w:rsidP="00186962">
      <w:pPr>
        <w:pStyle w:val="af5"/>
      </w:pPr>
      <w:r w:rsidRPr="000E17C5">
        <w:lastRenderedPageBreak/>
        <w:drawing>
          <wp:inline distT="0" distB="0" distL="0" distR="0" wp14:anchorId="7317526D" wp14:editId="4BE66981">
            <wp:extent cx="6120130" cy="1417320"/>
            <wp:effectExtent l="0" t="0" r="0" b="0"/>
            <wp:docPr id="204362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5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868F" w14:textId="16E42269" w:rsidR="000E17C5" w:rsidRPr="00186962" w:rsidRDefault="000E17C5" w:rsidP="000E17C5">
      <w:pPr>
        <w:pStyle w:val="af5"/>
      </w:pPr>
      <w:r w:rsidRPr="00CD282E">
        <w:t>Рисунок 1</w:t>
      </w:r>
      <w:r>
        <w:t>.</w:t>
      </w:r>
      <w:r w:rsidRPr="00186962">
        <w:t>6</w:t>
      </w:r>
      <w:r>
        <w:t>.</w:t>
      </w:r>
      <w:r>
        <w:t>3</w:t>
      </w:r>
      <w:r w:rsidRPr="00186962">
        <w:t xml:space="preserve"> </w:t>
      </w:r>
      <w:r w:rsidRPr="00CD282E">
        <w:t xml:space="preserve">— </w:t>
      </w:r>
      <w:r>
        <w:t>Вывод групп томов</w:t>
      </w:r>
    </w:p>
    <w:p w14:paraId="4747EFFE" w14:textId="1D13C7BF" w:rsidR="000E17C5" w:rsidRDefault="000E17C5" w:rsidP="00186962">
      <w:pPr>
        <w:pStyle w:val="af5"/>
      </w:pPr>
      <w:r w:rsidRPr="000E17C5">
        <w:drawing>
          <wp:inline distT="0" distB="0" distL="0" distR="0" wp14:anchorId="1AE2B9E3" wp14:editId="5BB7E55A">
            <wp:extent cx="6120130" cy="810895"/>
            <wp:effectExtent l="0" t="0" r="0" b="8255"/>
            <wp:docPr id="115804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9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952F" w14:textId="3D14E8DA" w:rsidR="000E17C5" w:rsidRDefault="000E17C5" w:rsidP="000E17C5">
      <w:pPr>
        <w:pStyle w:val="af5"/>
      </w:pPr>
      <w:r w:rsidRPr="00CD282E">
        <w:t>Рисунок 1</w:t>
      </w:r>
      <w:r>
        <w:t>.</w:t>
      </w:r>
      <w:r w:rsidRPr="00186962">
        <w:t>6</w:t>
      </w:r>
      <w:r>
        <w:t>.</w:t>
      </w:r>
      <w:r>
        <w:t>4</w:t>
      </w:r>
      <w:r w:rsidRPr="00186962">
        <w:t xml:space="preserve"> </w:t>
      </w:r>
      <w:r w:rsidRPr="00CD282E">
        <w:t xml:space="preserve">— </w:t>
      </w:r>
      <w:r>
        <w:t xml:space="preserve">Вывод </w:t>
      </w:r>
      <w:r>
        <w:t>логических томов</w:t>
      </w:r>
    </w:p>
    <w:p w14:paraId="0AE9DA81" w14:textId="1C3C4A09" w:rsidR="000E17C5" w:rsidRDefault="000E17C5" w:rsidP="000E17C5">
      <w:pPr>
        <w:pStyle w:val="2"/>
      </w:pPr>
      <w:r>
        <w:t>Заключение</w:t>
      </w:r>
    </w:p>
    <w:p w14:paraId="68490F76" w14:textId="02024469" w:rsidR="000E17C5" w:rsidRDefault="00DF0618" w:rsidP="000E17C5">
      <w:r w:rsidRPr="00DF0618">
        <w:t>В ходе работы были изучены основы технологии LVM, создан физический том, группа томов и логический том, а также выполнены операции по изменению их размеров и проверке файловой системы. Полученные знания позволяют эффективно управлять дисковыми пространствами и обеспечивать гибкость администрирования систем хранения данных.</w:t>
      </w:r>
    </w:p>
    <w:p w14:paraId="7F978074" w14:textId="77777777" w:rsidR="00DF0618" w:rsidRPr="000E17C5" w:rsidRDefault="00DF0618" w:rsidP="000E17C5"/>
    <w:sectPr w:rsidR="00DF0618" w:rsidRPr="000E17C5" w:rsidSect="00C71B45">
      <w:footerReference w:type="default" r:id="rId20"/>
      <w:footerReference w:type="first" r:id="rId21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F789B" w14:textId="77777777" w:rsidR="00204104" w:rsidRDefault="00204104" w:rsidP="009E241C">
      <w:pPr>
        <w:spacing w:line="240" w:lineRule="auto"/>
      </w:pPr>
      <w:r>
        <w:separator/>
      </w:r>
    </w:p>
  </w:endnote>
  <w:endnote w:type="continuationSeparator" w:id="0">
    <w:p w14:paraId="24148B52" w14:textId="77777777" w:rsidR="00204104" w:rsidRDefault="00204104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Calibri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4327F4EE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F97F2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F6DFB" w14:textId="77777777" w:rsidR="00204104" w:rsidRDefault="00204104" w:rsidP="009E241C">
      <w:pPr>
        <w:spacing w:line="240" w:lineRule="auto"/>
      </w:pPr>
      <w:r>
        <w:separator/>
      </w:r>
    </w:p>
  </w:footnote>
  <w:footnote w:type="continuationSeparator" w:id="0">
    <w:p w14:paraId="039A2268" w14:textId="77777777" w:rsidR="00204104" w:rsidRDefault="00204104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3"/>
  </w:num>
  <w:num w:numId="2" w16cid:durableId="1203590824">
    <w:abstractNumId w:val="0"/>
  </w:num>
  <w:num w:numId="3" w16cid:durableId="373892793">
    <w:abstractNumId w:val="9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2"/>
  </w:num>
  <w:num w:numId="7" w16cid:durableId="736441645">
    <w:abstractNumId w:val="4"/>
  </w:num>
  <w:num w:numId="8" w16cid:durableId="1370030234">
    <w:abstractNumId w:val="10"/>
  </w:num>
  <w:num w:numId="9" w16cid:durableId="1448086367">
    <w:abstractNumId w:val="19"/>
  </w:num>
  <w:num w:numId="10" w16cid:durableId="262810773">
    <w:abstractNumId w:val="8"/>
  </w:num>
  <w:num w:numId="11" w16cid:durableId="899051698">
    <w:abstractNumId w:val="7"/>
  </w:num>
  <w:num w:numId="12" w16cid:durableId="2125804398">
    <w:abstractNumId w:val="6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5"/>
  </w:num>
  <w:num w:numId="21" w16cid:durableId="1242906757">
    <w:abstractNumId w:val="14"/>
  </w:num>
  <w:num w:numId="22" w16cid:durableId="2876616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6"/>
  </w:num>
  <w:num w:numId="24" w16cid:durableId="1373845190">
    <w:abstractNumId w:val="17"/>
  </w:num>
  <w:num w:numId="25" w16cid:durableId="993534610">
    <w:abstractNumId w:val="15"/>
  </w:num>
  <w:num w:numId="26" w16cid:durableId="616714593">
    <w:abstractNumId w:val="11"/>
  </w:num>
  <w:num w:numId="27" w16cid:durableId="13833650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23"/>
    <w:rsid w:val="0002764F"/>
    <w:rsid w:val="00041E78"/>
    <w:rsid w:val="0004690E"/>
    <w:rsid w:val="00057229"/>
    <w:rsid w:val="000723CE"/>
    <w:rsid w:val="000931F0"/>
    <w:rsid w:val="00096692"/>
    <w:rsid w:val="000A204F"/>
    <w:rsid w:val="000B4D67"/>
    <w:rsid w:val="000B66FE"/>
    <w:rsid w:val="000D0C3C"/>
    <w:rsid w:val="000E17C5"/>
    <w:rsid w:val="000F5BB7"/>
    <w:rsid w:val="00114AE4"/>
    <w:rsid w:val="001150E5"/>
    <w:rsid w:val="001173CB"/>
    <w:rsid w:val="00121F02"/>
    <w:rsid w:val="00132AEF"/>
    <w:rsid w:val="00132B94"/>
    <w:rsid w:val="001376E6"/>
    <w:rsid w:val="001420E5"/>
    <w:rsid w:val="00175E98"/>
    <w:rsid w:val="00186962"/>
    <w:rsid w:val="0019537C"/>
    <w:rsid w:val="001A1E28"/>
    <w:rsid w:val="001C0F6C"/>
    <w:rsid w:val="001C28B4"/>
    <w:rsid w:val="001D61BB"/>
    <w:rsid w:val="001F068F"/>
    <w:rsid w:val="00204104"/>
    <w:rsid w:val="00213301"/>
    <w:rsid w:val="002342C8"/>
    <w:rsid w:val="00261206"/>
    <w:rsid w:val="00262F0D"/>
    <w:rsid w:val="00264A1A"/>
    <w:rsid w:val="002835CA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D5FC9"/>
    <w:rsid w:val="003F3A5E"/>
    <w:rsid w:val="003F583F"/>
    <w:rsid w:val="00401344"/>
    <w:rsid w:val="00402C66"/>
    <w:rsid w:val="004044B8"/>
    <w:rsid w:val="004113D6"/>
    <w:rsid w:val="004145BB"/>
    <w:rsid w:val="004149B3"/>
    <w:rsid w:val="00416C04"/>
    <w:rsid w:val="00424474"/>
    <w:rsid w:val="0043096A"/>
    <w:rsid w:val="0044386D"/>
    <w:rsid w:val="00476D22"/>
    <w:rsid w:val="004970CF"/>
    <w:rsid w:val="004A361A"/>
    <w:rsid w:val="004A6D8F"/>
    <w:rsid w:val="004A7F7F"/>
    <w:rsid w:val="004D41EA"/>
    <w:rsid w:val="004D4AF9"/>
    <w:rsid w:val="004E29FE"/>
    <w:rsid w:val="004E4B7C"/>
    <w:rsid w:val="004F2ABF"/>
    <w:rsid w:val="00503803"/>
    <w:rsid w:val="0050534D"/>
    <w:rsid w:val="00522E95"/>
    <w:rsid w:val="005231CF"/>
    <w:rsid w:val="005538D8"/>
    <w:rsid w:val="00560284"/>
    <w:rsid w:val="00572656"/>
    <w:rsid w:val="00583D0F"/>
    <w:rsid w:val="005905CE"/>
    <w:rsid w:val="0059089D"/>
    <w:rsid w:val="00590944"/>
    <w:rsid w:val="005C530E"/>
    <w:rsid w:val="005E4761"/>
    <w:rsid w:val="005F56DD"/>
    <w:rsid w:val="00604FF0"/>
    <w:rsid w:val="00611D7C"/>
    <w:rsid w:val="00613B3A"/>
    <w:rsid w:val="006165FA"/>
    <w:rsid w:val="006343F4"/>
    <w:rsid w:val="0064100B"/>
    <w:rsid w:val="00672C75"/>
    <w:rsid w:val="00682895"/>
    <w:rsid w:val="006873F3"/>
    <w:rsid w:val="00694F08"/>
    <w:rsid w:val="00694FB1"/>
    <w:rsid w:val="00695930"/>
    <w:rsid w:val="006A20CE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47123"/>
    <w:rsid w:val="00760277"/>
    <w:rsid w:val="007609B1"/>
    <w:rsid w:val="00774165"/>
    <w:rsid w:val="00775098"/>
    <w:rsid w:val="0079261E"/>
    <w:rsid w:val="007A44FE"/>
    <w:rsid w:val="007E63EC"/>
    <w:rsid w:val="00803B7E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9012D6"/>
    <w:rsid w:val="00911A3F"/>
    <w:rsid w:val="009174B2"/>
    <w:rsid w:val="009368C6"/>
    <w:rsid w:val="009452DE"/>
    <w:rsid w:val="00954847"/>
    <w:rsid w:val="00973B47"/>
    <w:rsid w:val="0098029A"/>
    <w:rsid w:val="00985242"/>
    <w:rsid w:val="00992595"/>
    <w:rsid w:val="009A5667"/>
    <w:rsid w:val="009B08F7"/>
    <w:rsid w:val="009B51F7"/>
    <w:rsid w:val="009E241C"/>
    <w:rsid w:val="00A111F3"/>
    <w:rsid w:val="00A308BC"/>
    <w:rsid w:val="00A3205E"/>
    <w:rsid w:val="00A346C7"/>
    <w:rsid w:val="00A3564A"/>
    <w:rsid w:val="00A7314D"/>
    <w:rsid w:val="00A81D7D"/>
    <w:rsid w:val="00A82134"/>
    <w:rsid w:val="00A87DF4"/>
    <w:rsid w:val="00AA0CF4"/>
    <w:rsid w:val="00AA0F5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B7FE5"/>
    <w:rsid w:val="00BC2C77"/>
    <w:rsid w:val="00BD0BD9"/>
    <w:rsid w:val="00BE21EF"/>
    <w:rsid w:val="00BE53BC"/>
    <w:rsid w:val="00C128F3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D0053"/>
    <w:rsid w:val="00CD282E"/>
    <w:rsid w:val="00CD2AF9"/>
    <w:rsid w:val="00CF32C3"/>
    <w:rsid w:val="00CF4695"/>
    <w:rsid w:val="00CF590B"/>
    <w:rsid w:val="00D002F8"/>
    <w:rsid w:val="00D076E6"/>
    <w:rsid w:val="00D1185C"/>
    <w:rsid w:val="00D13578"/>
    <w:rsid w:val="00D52270"/>
    <w:rsid w:val="00D75352"/>
    <w:rsid w:val="00D77325"/>
    <w:rsid w:val="00D91ABD"/>
    <w:rsid w:val="00D946F1"/>
    <w:rsid w:val="00DB150D"/>
    <w:rsid w:val="00DD7BA2"/>
    <w:rsid w:val="00DF0618"/>
    <w:rsid w:val="00E255D2"/>
    <w:rsid w:val="00E32D44"/>
    <w:rsid w:val="00E4258E"/>
    <w:rsid w:val="00E43C76"/>
    <w:rsid w:val="00E44488"/>
    <w:rsid w:val="00E5182F"/>
    <w:rsid w:val="00E623C3"/>
    <w:rsid w:val="00E82BE6"/>
    <w:rsid w:val="00E879F2"/>
    <w:rsid w:val="00EB3A38"/>
    <w:rsid w:val="00EC19F5"/>
    <w:rsid w:val="00F04843"/>
    <w:rsid w:val="00F16674"/>
    <w:rsid w:val="00F40189"/>
    <w:rsid w:val="00F67AA0"/>
    <w:rsid w:val="00F91AF3"/>
    <w:rsid w:val="00F9337D"/>
    <w:rsid w:val="00FB33DB"/>
    <w:rsid w:val="00FB5D6A"/>
    <w:rsid w:val="00FB7ED5"/>
    <w:rsid w:val="00FC3FB4"/>
    <w:rsid w:val="00FE4450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C78212"/>
  <w15:chartTrackingRefBased/>
  <w15:docId w15:val="{8FF3F964-6CD7-4B2B-94FB-6C80FCDC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Надпись к иллюстрациям мирэа"/>
    <w:next w:val="a0"/>
    <w:rsid w:val="00A87DF4"/>
    <w:pPr>
      <w:suppressAutoHyphens/>
      <w:autoSpaceDN w:val="0"/>
      <w:spacing w:after="119" w:line="240" w:lineRule="auto"/>
      <w:jc w:val="center"/>
      <w:textAlignment w:val="baseline"/>
    </w:pPr>
    <w:rPr>
      <w:rFonts w:ascii="Times New Roman" w:eastAsia="Times New Roman" w:hAnsi="Times New Roman" w:cs="Times New Roman"/>
      <w:b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129</TotalTime>
  <Pages>7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2025-03-03T01:57:00Z</cp:lastPrinted>
  <dcterms:created xsi:type="dcterms:W3CDTF">2025-09-08T10:10:00Z</dcterms:created>
  <dcterms:modified xsi:type="dcterms:W3CDTF">2025-09-15T18:03:00Z</dcterms:modified>
</cp:coreProperties>
</file>