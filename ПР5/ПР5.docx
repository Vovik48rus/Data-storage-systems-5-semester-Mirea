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230BFD94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0C0CBB40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675F2276" wp14:editId="7FB623D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83EBF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75352" w:rsidRPr="00D75352" w14:paraId="310DA346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1E0BE897" w14:textId="7777777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9E6A9D1" w14:textId="77777777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D7535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4152A94" wp14:editId="7B0F3E36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5A6EED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33D80E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198815C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14B7918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615626D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11D7859" w14:textId="46FD5517" w:rsidR="00D75352" w:rsidRPr="00676EC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val="en-US"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676EC2" w:rsidRPr="00676EC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676EC2">
        <w:rPr>
          <w:rFonts w:eastAsia="Droid Sans Fallback" w:cs="Times New Roman"/>
          <w:b/>
          <w:kern w:val="2"/>
          <w:sz w:val="32"/>
          <w:szCs w:val="32"/>
          <w:lang w:val="en-US" w:eastAsia="zh-CN" w:bidi="hi-IN"/>
        </w:rPr>
        <w:t>5</w:t>
      </w:r>
    </w:p>
    <w:p w14:paraId="229ED18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 хранения 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41D9617E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4B7DE7C1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3830ADCE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3E8897BF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6B911A3D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1932410C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37F627DA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9639C6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ИВБО-20-23. </w:t>
            </w:r>
            <w:proofErr w:type="spellStart"/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  <w:proofErr w:type="spellEnd"/>
          </w:p>
        </w:tc>
        <w:tc>
          <w:tcPr>
            <w:tcW w:w="1666" w:type="dxa"/>
            <w:gridSpan w:val="2"/>
          </w:tcPr>
          <w:p w14:paraId="7D73FCD2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5B7099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9F79EBA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4F53F336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38A879BE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325330F0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C892288" w14:textId="77777777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 Екатерина Сергеевна</w:t>
            </w:r>
          </w:p>
          <w:p w14:paraId="73FE8FD9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7E16CE0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E1A765C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83B8EFA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FE8C17E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71B29A45" w14:textId="77777777" w:rsidTr="0045473C">
        <w:tc>
          <w:tcPr>
            <w:tcW w:w="2547" w:type="dxa"/>
          </w:tcPr>
          <w:p w14:paraId="62A642F2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F632013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8D22A6E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6BD540E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F26BC4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C12913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F5AC513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84743A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0FBC1D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547992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6CBAE1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EE3377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DD2F10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07445B9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7A390F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8FC330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3DBC2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168EC2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01378968" w14:textId="331E3360" w:rsidR="00D002F8" w:rsidRDefault="00695930" w:rsidP="00D75352">
      <w:pPr>
        <w:pStyle w:val="a"/>
        <w:rPr>
          <w:rFonts w:eastAsia="Droid Sans Fallback" w:cs="Times New Roman"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lastRenderedPageBreak/>
        <w:t>ПРАКТИЧЕСК</w:t>
      </w: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t>Ая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РАБОТ</w:t>
      </w: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t>я</w:t>
      </w:r>
      <w:r w:rsidRPr="00D75352">
        <w:rPr>
          <w:rFonts w:eastAsia="Droid Sans Fallback" w:cs="Times New Roman"/>
          <w:kern w:val="2"/>
          <w:sz w:val="32"/>
          <w:szCs w:val="32"/>
          <w:lang w:eastAsia="zh-CN" w:bidi="hi-IN"/>
        </w:rPr>
        <w:t xml:space="preserve"> </w:t>
      </w:r>
      <w:r w:rsidR="00CF4B50">
        <w:rPr>
          <w:rFonts w:eastAsia="Droid Sans Fallback" w:cs="Times New Roman"/>
          <w:kern w:val="2"/>
          <w:sz w:val="32"/>
          <w:szCs w:val="32"/>
          <w:lang w:eastAsia="zh-CN" w:bidi="hi-IN"/>
        </w:rPr>
        <w:t>5</w:t>
      </w:r>
    </w:p>
    <w:p w14:paraId="79EC6569" w14:textId="702E5935" w:rsidR="008D3F95" w:rsidRDefault="008D3F95" w:rsidP="00922503">
      <w:pPr>
        <w:pStyle w:val="2"/>
      </w:pPr>
      <w:r w:rsidRPr="008D3F95">
        <w:t>Подготовка виртуального стенда</w:t>
      </w:r>
    </w:p>
    <w:p w14:paraId="50A86608" w14:textId="65DA11DE" w:rsidR="004D41EA" w:rsidRDefault="00CF4B50" w:rsidP="008D3F95">
      <w:r>
        <w:t xml:space="preserve">Для </w:t>
      </w:r>
      <w:r w:rsidR="008D3F95">
        <w:t>выполнения</w:t>
      </w:r>
      <w:r>
        <w:t xml:space="preserve"> практической работы воспользуемся системой </w:t>
      </w:r>
      <w:r w:rsidR="008D3F95">
        <w:t>виртуализации</w:t>
      </w:r>
      <w:r>
        <w:t xml:space="preserve"> </w:t>
      </w:r>
      <w:proofErr w:type="spellStart"/>
      <w:r w:rsidRPr="008D3F95">
        <w:rPr>
          <w:lang w:val="en-US"/>
        </w:rPr>
        <w:t>proxmox</w:t>
      </w:r>
      <w:proofErr w:type="spellEnd"/>
      <w:r>
        <w:t>. Создадим диски и поставим ограничение на 6</w:t>
      </w:r>
      <w:r w:rsidRPr="00CF4B50">
        <w:t xml:space="preserve"> </w:t>
      </w:r>
      <w:r>
        <w:t>МБ</w:t>
      </w:r>
      <w:r w:rsidRPr="00CF4B50">
        <w:t>/</w:t>
      </w:r>
      <w:r w:rsidRPr="008D3F95">
        <w:rPr>
          <w:lang w:val="en-US"/>
        </w:rPr>
        <w:t>c</w:t>
      </w:r>
      <w:r>
        <w:t>. Результат создания дисков представлен на рисунке 1.1.1</w:t>
      </w:r>
    </w:p>
    <w:p w14:paraId="109D9A53" w14:textId="7F87358D" w:rsidR="00CF4B50" w:rsidRDefault="00CF4B50" w:rsidP="00CF4B50">
      <w:pPr>
        <w:pStyle w:val="af5"/>
      </w:pPr>
      <w:r w:rsidRPr="00CF4B50">
        <w:drawing>
          <wp:inline distT="0" distB="0" distL="0" distR="0" wp14:anchorId="011E62BB" wp14:editId="0DE73583">
            <wp:extent cx="6120130" cy="1104265"/>
            <wp:effectExtent l="0" t="0" r="0" b="635"/>
            <wp:docPr id="130286420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6420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C71E" w14:textId="5126D782" w:rsidR="008D3F95" w:rsidRDefault="008D3F95" w:rsidP="00CF4B50">
      <w:pPr>
        <w:pStyle w:val="af5"/>
      </w:pPr>
      <w:r>
        <w:t>Рисунок – Созданные диски</w:t>
      </w:r>
    </w:p>
    <w:p w14:paraId="11AB7692" w14:textId="6F4EC1C1" w:rsidR="008D3F95" w:rsidRDefault="008D3F95" w:rsidP="008D3F95">
      <w:r>
        <w:t xml:space="preserve">Создание </w:t>
      </w:r>
      <w:r>
        <w:rPr>
          <w:lang w:val="en-US"/>
        </w:rPr>
        <w:t>RAID</w:t>
      </w:r>
      <w:r w:rsidRPr="008D3F95">
        <w:t xml:space="preserve"> </w:t>
      </w:r>
      <w:r>
        <w:t xml:space="preserve">будет выполняться на системе </w:t>
      </w:r>
      <w:r>
        <w:rPr>
          <w:lang w:val="en-US"/>
        </w:rPr>
        <w:t>Debian</w:t>
      </w:r>
      <w:r w:rsidRPr="008D3F95">
        <w:t xml:space="preserve"> 13. </w:t>
      </w:r>
      <w:r>
        <w:t>Перемонтируем диск и создадим на нем файловую систему. Это показано на рисунке 1.1.2.</w:t>
      </w:r>
    </w:p>
    <w:p w14:paraId="3A85FBFC" w14:textId="3E54C053" w:rsidR="008D3F95" w:rsidRDefault="008D3F95" w:rsidP="008D3F95">
      <w:pPr>
        <w:pStyle w:val="af5"/>
      </w:pPr>
      <w:r w:rsidRPr="00354B31">
        <w:rPr>
          <w:noProof/>
          <w:lang w:val="en-US"/>
        </w:rPr>
        <w:drawing>
          <wp:inline distT="0" distB="0" distL="0" distR="0" wp14:anchorId="5462FED3" wp14:editId="74D6DA36">
            <wp:extent cx="5940425" cy="791845"/>
            <wp:effectExtent l="0" t="0" r="3175" b="8255"/>
            <wp:docPr id="87332832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832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35C6" w14:textId="02069778" w:rsidR="008D3F95" w:rsidRDefault="008D3F95" w:rsidP="008D3F95">
      <w:pPr>
        <w:pStyle w:val="af5"/>
      </w:pPr>
      <w:r>
        <w:t xml:space="preserve">Рисунок 1.1.2 </w:t>
      </w:r>
      <w:r>
        <w:t>–</w:t>
      </w:r>
      <w:r>
        <w:t xml:space="preserve"> </w:t>
      </w:r>
      <w:r w:rsidRPr="008D3F95">
        <w:t>Монтируем диск и создаем файловую систему</w:t>
      </w:r>
    </w:p>
    <w:p w14:paraId="206DB93D" w14:textId="36DEA98E" w:rsidR="008D3F95" w:rsidRDefault="008D3F95" w:rsidP="008D3F95">
      <w:r>
        <w:t xml:space="preserve">Создадим файл со случайными данными размером 2 </w:t>
      </w:r>
      <w:r>
        <w:rPr>
          <w:lang w:val="en-US"/>
        </w:rPr>
        <w:t>GB</w:t>
      </w:r>
      <w:r w:rsidRPr="008D3F95">
        <w:t xml:space="preserve"> </w:t>
      </w:r>
      <w:r>
        <w:t>для проверки производительности.</w:t>
      </w:r>
    </w:p>
    <w:p w14:paraId="15F555CA" w14:textId="37D797B5" w:rsidR="008D3F95" w:rsidRDefault="008D3F95" w:rsidP="008D3F95">
      <w:pPr>
        <w:pStyle w:val="af5"/>
      </w:pPr>
      <w:r w:rsidRPr="00354B31">
        <w:rPr>
          <w:noProof/>
          <w:lang w:val="en-US"/>
        </w:rPr>
        <w:drawing>
          <wp:inline distT="0" distB="0" distL="0" distR="0" wp14:anchorId="64E3BD97" wp14:editId="0FED2499">
            <wp:extent cx="5940425" cy="2311400"/>
            <wp:effectExtent l="0" t="0" r="3175" b="0"/>
            <wp:docPr id="17662342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42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C2AA" w14:textId="67749D22" w:rsidR="008D3F95" w:rsidRDefault="008D3F95" w:rsidP="008D3F95">
      <w:pPr>
        <w:pStyle w:val="af5"/>
      </w:pPr>
      <w:r>
        <w:t xml:space="preserve">Рисунок 1.1.3 </w:t>
      </w:r>
      <w:r>
        <w:t xml:space="preserve">– </w:t>
      </w:r>
      <w:r>
        <w:t>Создание тестового файла</w:t>
      </w:r>
    </w:p>
    <w:p w14:paraId="12C91846" w14:textId="5806BC9D" w:rsidR="008D3F95" w:rsidRDefault="008D3F95" w:rsidP="008D3F95">
      <w:r>
        <w:t>Файл был создан со средней скоростью 8.2 МБ</w:t>
      </w:r>
      <w:r w:rsidRPr="008D3F95">
        <w:t>/</w:t>
      </w:r>
      <w:r>
        <w:rPr>
          <w:lang w:val="en-US"/>
        </w:rPr>
        <w:t>c</w:t>
      </w:r>
      <w:r>
        <w:t xml:space="preserve">, это </w:t>
      </w:r>
      <w:r w:rsidR="007C6E2B">
        <w:t>показывает,</w:t>
      </w:r>
      <w:r>
        <w:t xml:space="preserve"> что ограничения были заданы правильно.</w:t>
      </w:r>
    </w:p>
    <w:p w14:paraId="4CB2AF7F" w14:textId="74525554" w:rsidR="008D3F95" w:rsidRDefault="004C6E7F" w:rsidP="008D3F95">
      <w:pPr>
        <w:pStyle w:val="2"/>
        <w:rPr>
          <w:lang w:val="en-US"/>
        </w:rPr>
      </w:pPr>
      <w:r w:rsidRPr="004C6E7F">
        <w:lastRenderedPageBreak/>
        <w:t>Мониторинг и диагностика производительности диска</w:t>
      </w:r>
    </w:p>
    <w:p w14:paraId="38D7723F" w14:textId="67625BE4" w:rsidR="007C6E2B" w:rsidRPr="004C6E7F" w:rsidRDefault="004C6E7F" w:rsidP="007C6E2B">
      <w:r>
        <w:t xml:space="preserve">Проверим производительность диска с помощью </w:t>
      </w:r>
      <w:r w:rsidRPr="004C6E7F">
        <w:t>инструмента</w:t>
      </w:r>
      <w:r w:rsidRPr="004C6E7F">
        <w:t xml:space="preserve"> </w:t>
      </w:r>
      <w:proofErr w:type="spellStart"/>
      <w:r w:rsidRPr="004C6E7F">
        <w:t>iostat</w:t>
      </w:r>
      <w:proofErr w:type="spellEnd"/>
      <w:r>
        <w:t>.</w:t>
      </w:r>
    </w:p>
    <w:p w14:paraId="7BD8A00C" w14:textId="60130A27" w:rsidR="007C6E2B" w:rsidRDefault="007C6E2B" w:rsidP="007C6E2B">
      <w:pPr>
        <w:pStyle w:val="af5"/>
        <w:rPr>
          <w:lang w:val="en-US"/>
        </w:rPr>
      </w:pPr>
      <w:r w:rsidRPr="007C6E2B">
        <w:rPr>
          <w:lang w:val="en-US"/>
        </w:rPr>
        <w:drawing>
          <wp:inline distT="0" distB="0" distL="0" distR="0" wp14:anchorId="55795115" wp14:editId="2C2AE161">
            <wp:extent cx="6120130" cy="511810"/>
            <wp:effectExtent l="0" t="0" r="0" b="2540"/>
            <wp:docPr id="1320692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92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C174" w14:textId="10964C8A" w:rsidR="007C6E2B" w:rsidRDefault="004C6E7F" w:rsidP="007C6E2B">
      <w:pPr>
        <w:pStyle w:val="af5"/>
      </w:pPr>
      <w:r>
        <w:t xml:space="preserve">Рисунок 1.2.1 </w:t>
      </w:r>
      <w:r>
        <w:t>–</w:t>
      </w:r>
      <w:r>
        <w:t xml:space="preserve"> Проверка производительности</w:t>
      </w:r>
    </w:p>
    <w:p w14:paraId="1C2F6B2E" w14:textId="6553F38F" w:rsidR="004C6E7F" w:rsidRDefault="004C6E7F" w:rsidP="004C6E7F">
      <w:r>
        <w:t>Все значения укладываются в установленные ограничения с учетом погрешности измерения.</w:t>
      </w:r>
    </w:p>
    <w:p w14:paraId="6487E0E5" w14:textId="5FB43DC1" w:rsidR="004C6E7F" w:rsidRDefault="004C6E7F" w:rsidP="004C6E7F">
      <w:r>
        <w:t>Проверим интерфейсы подключения дисков.</w:t>
      </w:r>
    </w:p>
    <w:p w14:paraId="6905ABD2" w14:textId="199D98D8" w:rsidR="004C6E7F" w:rsidRDefault="004C6E7F" w:rsidP="004C6E7F">
      <w:pPr>
        <w:pStyle w:val="af5"/>
      </w:pPr>
      <w:r w:rsidRPr="003B7CC1">
        <w:rPr>
          <w:noProof/>
          <w:lang w:val="en-US"/>
        </w:rPr>
        <w:lastRenderedPageBreak/>
        <w:drawing>
          <wp:inline distT="0" distB="0" distL="0" distR="0" wp14:anchorId="4DFD4C1E" wp14:editId="095DF6D7">
            <wp:extent cx="5940425" cy="7023100"/>
            <wp:effectExtent l="0" t="0" r="3175" b="6350"/>
            <wp:docPr id="20903270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270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BE75" w14:textId="1087C7B1" w:rsidR="004C6E7F" w:rsidRDefault="004C6E7F" w:rsidP="004C6E7F">
      <w:pPr>
        <w:pStyle w:val="af5"/>
      </w:pPr>
      <w:r>
        <w:t xml:space="preserve">Рисунок 1.2.2 </w:t>
      </w:r>
      <w:r>
        <w:t>–</w:t>
      </w:r>
      <w:r>
        <w:t xml:space="preserve"> Интерфейсы дисков</w:t>
      </w:r>
    </w:p>
    <w:p w14:paraId="7CF371A0" w14:textId="55F81022" w:rsidR="004C6E7F" w:rsidRDefault="004C6E7F" w:rsidP="004C6E7F">
      <w:r>
        <w:t xml:space="preserve">Все диски данных подключены по </w:t>
      </w:r>
      <w:r>
        <w:rPr>
          <w:lang w:val="en-US"/>
        </w:rPr>
        <w:t>SATA</w:t>
      </w:r>
      <w:r w:rsidRPr="004C6E7F">
        <w:t xml:space="preserve"> </w:t>
      </w:r>
      <w:r>
        <w:t>интерфейсу.</w:t>
      </w:r>
    </w:p>
    <w:p w14:paraId="30EE02E2" w14:textId="1D68C6C4" w:rsidR="004C6E7F" w:rsidRPr="004C6E7F" w:rsidRDefault="004C6E7F" w:rsidP="004C6E7F">
      <w:r>
        <w:t>Отобразим настройки диска.</w:t>
      </w:r>
    </w:p>
    <w:p w14:paraId="0A3441A8" w14:textId="37D09AD0" w:rsidR="004C6E7F" w:rsidRDefault="004C6E7F" w:rsidP="004C6E7F">
      <w:pPr>
        <w:pStyle w:val="af5"/>
        <w:rPr>
          <w:lang w:val="en-US"/>
        </w:rPr>
      </w:pPr>
      <w:r w:rsidRPr="003B7CC1">
        <w:rPr>
          <w:noProof/>
          <w:lang w:val="en-US"/>
        </w:rPr>
        <w:lastRenderedPageBreak/>
        <w:drawing>
          <wp:inline distT="0" distB="0" distL="0" distR="0" wp14:anchorId="58CFEF62" wp14:editId="03D3948F">
            <wp:extent cx="5940425" cy="1803400"/>
            <wp:effectExtent l="0" t="0" r="3175" b="6350"/>
            <wp:docPr id="1160340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0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8628" w14:textId="3078AFAE" w:rsidR="004C6E7F" w:rsidRPr="00D55B19" w:rsidRDefault="00D55B19" w:rsidP="004C6E7F">
      <w:pPr>
        <w:pStyle w:val="af5"/>
      </w:pPr>
      <w:r>
        <w:t xml:space="preserve">Рисунок 1.2.3 – </w:t>
      </w:r>
      <w:r>
        <w:t>Настройки диска.</w:t>
      </w:r>
    </w:p>
    <w:p w14:paraId="6347E7FC" w14:textId="5A277D7A" w:rsidR="004C6E7F" w:rsidRDefault="00D55B19" w:rsidP="004C6E7F">
      <w:r w:rsidRPr="00D55B19">
        <w:t>Диск /</w:t>
      </w:r>
      <w:proofErr w:type="spellStart"/>
      <w:r w:rsidRPr="00D55B19">
        <w:t>dev</w:t>
      </w:r>
      <w:proofErr w:type="spellEnd"/>
      <w:r w:rsidRPr="00D55B19">
        <w:t>/</w:t>
      </w:r>
      <w:proofErr w:type="spellStart"/>
      <w:r w:rsidRPr="00D55B19">
        <w:t>sdb</w:t>
      </w:r>
      <w:proofErr w:type="spellEnd"/>
      <w:r w:rsidRPr="00D55B19">
        <w:t xml:space="preserve"> работает в штатном режиме с включёнными оптимизациями производительности: активен многосекторный ввод-вывод (16 секторов за операцию), используется 32-битный режим I/O, упреждающее чтение включено с буфером 256 секторов, запись на диск разрешена. Параметры геометрии носят логический характер и используются для совместимости. Диск представлен как целое устройство, без смещения, общим объёмом около 5 ГБ.</w:t>
      </w:r>
    </w:p>
    <w:p w14:paraId="1C0DCE11" w14:textId="301CB507" w:rsidR="00D55B19" w:rsidRPr="00D55B19" w:rsidRDefault="00D55B19" w:rsidP="004C6E7F">
      <w:r>
        <w:t xml:space="preserve">Переведем диск в режим </w:t>
      </w:r>
      <w:r>
        <w:rPr>
          <w:lang w:val="en-US"/>
        </w:rPr>
        <w:t>Read</w:t>
      </w:r>
      <w:r w:rsidRPr="00D55B19">
        <w:t>-</w:t>
      </w:r>
      <w:r>
        <w:rPr>
          <w:lang w:val="en-US"/>
        </w:rPr>
        <w:t>Only</w:t>
      </w:r>
      <w:r w:rsidRPr="00D55B19">
        <w:t>.</w:t>
      </w:r>
    </w:p>
    <w:p w14:paraId="74F205C0" w14:textId="526F4066" w:rsidR="004C6E7F" w:rsidRDefault="004C6E7F" w:rsidP="004C6E7F">
      <w:pPr>
        <w:pStyle w:val="af5"/>
        <w:rPr>
          <w:lang w:val="en-US"/>
        </w:rPr>
      </w:pPr>
      <w:r w:rsidRPr="003B7CC1">
        <w:rPr>
          <w:noProof/>
          <w:lang w:val="en-US"/>
        </w:rPr>
        <w:drawing>
          <wp:inline distT="0" distB="0" distL="0" distR="0" wp14:anchorId="11067D32" wp14:editId="40FDAF78">
            <wp:extent cx="5940425" cy="1675130"/>
            <wp:effectExtent l="0" t="0" r="3175" b="1270"/>
            <wp:docPr id="151662334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2334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29B2" w14:textId="683C336C" w:rsidR="004C6E7F" w:rsidRDefault="00D55B19" w:rsidP="004C6E7F">
      <w:pPr>
        <w:pStyle w:val="af5"/>
      </w:pPr>
      <w:r>
        <w:t>Рисунок 1.2.</w:t>
      </w:r>
      <w:r>
        <w:t>4</w:t>
      </w:r>
      <w:r>
        <w:t xml:space="preserve"> –</w:t>
      </w:r>
      <w:r>
        <w:t xml:space="preserve"> Перевод диска в режим </w:t>
      </w:r>
      <w:r>
        <w:rPr>
          <w:lang w:val="en-US"/>
        </w:rPr>
        <w:t>Read</w:t>
      </w:r>
      <w:r w:rsidRPr="00D55B19">
        <w:t>-</w:t>
      </w:r>
      <w:r>
        <w:rPr>
          <w:lang w:val="en-US"/>
        </w:rPr>
        <w:t>Only</w:t>
      </w:r>
    </w:p>
    <w:p w14:paraId="03508F2B" w14:textId="505273B0" w:rsidR="00D55B19" w:rsidRPr="00D55B19" w:rsidRDefault="00D55B19" w:rsidP="00D55B19">
      <w:r>
        <w:t xml:space="preserve">Проведем тест производительности с помощью утилиты </w:t>
      </w:r>
      <w:proofErr w:type="spellStart"/>
      <w:r>
        <w:rPr>
          <w:lang w:val="en-US"/>
        </w:rPr>
        <w:t>KDiskMark</w:t>
      </w:r>
      <w:proofErr w:type="spellEnd"/>
      <w:r w:rsidRPr="00D55B19">
        <w:t xml:space="preserve">. </w:t>
      </w:r>
      <w:r>
        <w:t>Результаты тестирования представлены на рисунке 1.2.5</w:t>
      </w:r>
    </w:p>
    <w:p w14:paraId="765B18D0" w14:textId="1FD3E39E" w:rsidR="004C6E7F" w:rsidRDefault="004C6E7F" w:rsidP="004C6E7F">
      <w:pPr>
        <w:pStyle w:val="af5"/>
        <w:rPr>
          <w:lang w:val="en-US"/>
        </w:rPr>
      </w:pPr>
      <w:r w:rsidRPr="00880605">
        <w:rPr>
          <w:noProof/>
          <w:lang w:val="en-US"/>
        </w:rPr>
        <w:lastRenderedPageBreak/>
        <w:drawing>
          <wp:inline distT="0" distB="0" distL="0" distR="0" wp14:anchorId="1ECFE836" wp14:editId="290C21DB">
            <wp:extent cx="5940425" cy="4987925"/>
            <wp:effectExtent l="0" t="0" r="3175" b="3175"/>
            <wp:docPr id="102124451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4451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2C9A" w14:textId="271C4ACA" w:rsidR="00D55B19" w:rsidRDefault="00D55B19" w:rsidP="00D55B19">
      <w:pPr>
        <w:pStyle w:val="af5"/>
      </w:pPr>
      <w:r>
        <w:t>Рисунок 1.2.</w:t>
      </w:r>
      <w:r>
        <w:t>5</w:t>
      </w:r>
      <w:r>
        <w:t xml:space="preserve"> – Результаты тестирования</w:t>
      </w:r>
    </w:p>
    <w:p w14:paraId="63E015E2" w14:textId="0B81E808" w:rsidR="004C6E7F" w:rsidRDefault="00D55B19" w:rsidP="00D55B19">
      <w:r>
        <w:t>Ограничения действуют правильно.</w:t>
      </w:r>
    </w:p>
    <w:p w14:paraId="0673EFB8" w14:textId="5758E5F9" w:rsidR="00D55B19" w:rsidRDefault="008F4B55" w:rsidP="00D55B19">
      <w:pPr>
        <w:pStyle w:val="2"/>
        <w:rPr>
          <w:lang w:val="en-US"/>
        </w:rPr>
      </w:pPr>
      <w:r w:rsidRPr="008F4B55">
        <w:t>Эксперимент с RAID-массивами</w:t>
      </w:r>
    </w:p>
    <w:p w14:paraId="5D853A97" w14:textId="526407F1" w:rsidR="008F4B55" w:rsidRDefault="00021374" w:rsidP="008F4B55">
      <w:r>
        <w:t xml:space="preserve">Создадим </w:t>
      </w:r>
      <w:r>
        <w:rPr>
          <w:lang w:val="en-US"/>
        </w:rPr>
        <w:t>RAID</w:t>
      </w:r>
      <w:r w:rsidRPr="00021374">
        <w:t xml:space="preserve">0 </w:t>
      </w:r>
      <w:r>
        <w:t>и оценим его производительность.</w:t>
      </w:r>
    </w:p>
    <w:p w14:paraId="02A02F60" w14:textId="4091C94C" w:rsidR="00021374" w:rsidRDefault="00021374" w:rsidP="00021374">
      <w:pPr>
        <w:pStyle w:val="af5"/>
      </w:pPr>
      <w:r w:rsidRPr="00880605">
        <w:rPr>
          <w:noProof/>
          <w:lang w:val="en-US"/>
        </w:rPr>
        <w:drawing>
          <wp:inline distT="0" distB="0" distL="0" distR="0" wp14:anchorId="33E43FC1" wp14:editId="566E8C1B">
            <wp:extent cx="5940425" cy="974725"/>
            <wp:effectExtent l="0" t="0" r="3175" b="0"/>
            <wp:docPr id="498291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1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5D49" w14:textId="30A1C0BB" w:rsidR="00021374" w:rsidRDefault="00021374" w:rsidP="00021374">
      <w:pPr>
        <w:pStyle w:val="af5"/>
      </w:pPr>
      <w:r>
        <w:t xml:space="preserve">Рисунок 1.3.1 </w:t>
      </w:r>
      <w:r>
        <w:t>–</w:t>
      </w:r>
      <w:r>
        <w:t xml:space="preserve"> Создание </w:t>
      </w:r>
      <w:r>
        <w:rPr>
          <w:lang w:val="en-US"/>
        </w:rPr>
        <w:t>RAID</w:t>
      </w:r>
      <w:r w:rsidRPr="00021374">
        <w:t>0</w:t>
      </w:r>
      <w:r>
        <w:t xml:space="preserve"> массива</w:t>
      </w:r>
    </w:p>
    <w:p w14:paraId="713C3D3C" w14:textId="14F5B8A9" w:rsidR="00021374" w:rsidRDefault="00021374" w:rsidP="00021374">
      <w:pPr>
        <w:pStyle w:val="af5"/>
      </w:pPr>
      <w:r w:rsidRPr="00507CD3">
        <w:rPr>
          <w:noProof/>
          <w:lang w:val="en-US"/>
        </w:rPr>
        <w:lastRenderedPageBreak/>
        <w:drawing>
          <wp:inline distT="0" distB="0" distL="0" distR="0" wp14:anchorId="31B9D9C7" wp14:editId="41E46B7A">
            <wp:extent cx="5940425" cy="2742565"/>
            <wp:effectExtent l="0" t="0" r="3175" b="635"/>
            <wp:docPr id="1406595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95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0FD5" w14:textId="18A46B11" w:rsidR="00021374" w:rsidRPr="00021374" w:rsidRDefault="00021374" w:rsidP="00021374">
      <w:pPr>
        <w:pStyle w:val="af5"/>
      </w:pPr>
      <w:r>
        <w:t>Рисунок 1.3.</w:t>
      </w:r>
      <w:r>
        <w:t>2</w:t>
      </w:r>
      <w:r>
        <w:t xml:space="preserve"> – Создание </w:t>
      </w:r>
      <w:r>
        <w:t xml:space="preserve">файловой системы и монтирование </w:t>
      </w:r>
      <w:r>
        <w:rPr>
          <w:lang w:val="en-US"/>
        </w:rPr>
        <w:t>RAID</w:t>
      </w:r>
      <w:r w:rsidRPr="00021374">
        <w:t>0</w:t>
      </w:r>
    </w:p>
    <w:p w14:paraId="2F330D25" w14:textId="548C1F41" w:rsidR="00021374" w:rsidRDefault="00021374" w:rsidP="00021374">
      <w:pPr>
        <w:pStyle w:val="af5"/>
      </w:pPr>
      <w:r w:rsidRPr="00507CD3">
        <w:rPr>
          <w:noProof/>
          <w:lang w:val="en-US"/>
        </w:rPr>
        <w:drawing>
          <wp:inline distT="0" distB="0" distL="0" distR="0" wp14:anchorId="1E97E026" wp14:editId="437EDBFC">
            <wp:extent cx="5940425" cy="4950460"/>
            <wp:effectExtent l="0" t="0" r="3175" b="2540"/>
            <wp:docPr id="835630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30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0522" w14:textId="5097C63B" w:rsidR="00021374" w:rsidRPr="00D81AF9" w:rsidRDefault="00021374" w:rsidP="00021374">
      <w:pPr>
        <w:pStyle w:val="af5"/>
      </w:pPr>
      <w:r>
        <w:t>Рисунок 1.3.</w:t>
      </w:r>
      <w:r w:rsidRPr="00021374">
        <w:t>3</w:t>
      </w:r>
      <w:r>
        <w:t xml:space="preserve"> –</w:t>
      </w:r>
      <w:r>
        <w:t xml:space="preserve">Тест производительности </w:t>
      </w:r>
      <w:r>
        <w:rPr>
          <w:lang w:val="en-US"/>
        </w:rPr>
        <w:t>RAID</w:t>
      </w:r>
      <w:r w:rsidRPr="00D81AF9">
        <w:t>0</w:t>
      </w:r>
    </w:p>
    <w:p w14:paraId="53C55BF3" w14:textId="4974D9A1" w:rsidR="00021374" w:rsidRDefault="00D81AF9" w:rsidP="00021374">
      <w:r>
        <w:rPr>
          <w:lang w:val="en-US"/>
        </w:rPr>
        <w:t>RAID</w:t>
      </w:r>
      <w:r w:rsidRPr="00D81AF9">
        <w:t>0</w:t>
      </w:r>
      <w:r w:rsidRPr="00D81AF9">
        <w:t xml:space="preserve"> </w:t>
      </w:r>
      <w:r>
        <w:t>не обеспечивает отказоустойчивости, но увеличивает скорости чтения и записи</w:t>
      </w:r>
      <w:r w:rsidR="00D16C73">
        <w:t xml:space="preserve"> при увеличении количества дисков</w:t>
      </w:r>
      <w:r>
        <w:t>.</w:t>
      </w:r>
    </w:p>
    <w:p w14:paraId="0D20DE13" w14:textId="4D3F884B" w:rsidR="00D81AF9" w:rsidRDefault="00D81AF9" w:rsidP="00D81AF9">
      <w:r>
        <w:t xml:space="preserve">Создадим </w:t>
      </w:r>
      <w:r>
        <w:rPr>
          <w:lang w:val="en-US"/>
        </w:rPr>
        <w:t>RAID</w:t>
      </w:r>
      <w:r>
        <w:t>1</w:t>
      </w:r>
      <w:r w:rsidRPr="00021374">
        <w:t xml:space="preserve"> </w:t>
      </w:r>
      <w:r>
        <w:t>и оценим его производительность.</w:t>
      </w:r>
    </w:p>
    <w:p w14:paraId="40F439A5" w14:textId="539532C8" w:rsidR="00D81AF9" w:rsidRDefault="00D81AF9" w:rsidP="00D81AF9">
      <w:pPr>
        <w:pStyle w:val="af5"/>
      </w:pPr>
      <w:r w:rsidRPr="00B24AE8">
        <w:rPr>
          <w:lang w:val="en-US"/>
        </w:rPr>
        <w:lastRenderedPageBreak/>
        <w:drawing>
          <wp:inline distT="0" distB="0" distL="0" distR="0" wp14:anchorId="1DC9F54E" wp14:editId="67D47239">
            <wp:extent cx="5940425" cy="1159510"/>
            <wp:effectExtent l="0" t="0" r="3175" b="2540"/>
            <wp:docPr id="5517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585D" w14:textId="41775319" w:rsidR="00D81AF9" w:rsidRDefault="00D81AF9" w:rsidP="00D81AF9">
      <w:pPr>
        <w:pStyle w:val="af5"/>
      </w:pPr>
      <w:r>
        <w:t>Рисунок 1.3.</w:t>
      </w:r>
      <w:r>
        <w:t>4</w:t>
      </w:r>
      <w:r>
        <w:t xml:space="preserve"> – Создание </w:t>
      </w:r>
      <w:r>
        <w:rPr>
          <w:lang w:val="en-US"/>
        </w:rPr>
        <w:t>RAID</w:t>
      </w:r>
      <w:r>
        <w:t>1</w:t>
      </w:r>
      <w:r>
        <w:t xml:space="preserve"> массива</w:t>
      </w:r>
    </w:p>
    <w:p w14:paraId="05356909" w14:textId="6D0B2B39" w:rsidR="00D81AF9" w:rsidRDefault="00D81AF9" w:rsidP="00D81AF9">
      <w:pPr>
        <w:pStyle w:val="af5"/>
      </w:pPr>
      <w:r w:rsidRPr="00B24AE8">
        <w:rPr>
          <w:lang w:val="en-US"/>
        </w:rPr>
        <w:drawing>
          <wp:inline distT="0" distB="0" distL="0" distR="0" wp14:anchorId="6086294F" wp14:editId="15EBA26E">
            <wp:extent cx="5940425" cy="494030"/>
            <wp:effectExtent l="0" t="0" r="3175" b="1270"/>
            <wp:docPr id="109699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93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6302" w14:textId="6FD3B992" w:rsidR="00D81AF9" w:rsidRDefault="00D81AF9" w:rsidP="00D81AF9">
      <w:pPr>
        <w:pStyle w:val="af5"/>
      </w:pPr>
      <w:r>
        <w:t>Рисунок 1.3.</w:t>
      </w:r>
      <w:r>
        <w:t>5</w:t>
      </w:r>
      <w:r>
        <w:t xml:space="preserve"> – Создание </w:t>
      </w:r>
      <w:r>
        <w:rPr>
          <w:lang w:val="en-US"/>
        </w:rPr>
        <w:t>RAID</w:t>
      </w:r>
      <w:r>
        <w:t>1 массива</w:t>
      </w:r>
    </w:p>
    <w:p w14:paraId="38D95F9C" w14:textId="0635C11C" w:rsidR="00D81AF9" w:rsidRDefault="00D81AF9" w:rsidP="00D81AF9">
      <w:pPr>
        <w:pStyle w:val="af5"/>
      </w:pPr>
      <w:r w:rsidRPr="00900DD4">
        <w:rPr>
          <w:lang w:val="en-US"/>
        </w:rPr>
        <w:drawing>
          <wp:inline distT="0" distB="0" distL="0" distR="0" wp14:anchorId="573E160E" wp14:editId="28F9303E">
            <wp:extent cx="5940425" cy="5605145"/>
            <wp:effectExtent l="0" t="0" r="3175" b="0"/>
            <wp:docPr id="465995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95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503D" w14:textId="075E01CC" w:rsidR="00D81AF9" w:rsidRDefault="00D81AF9" w:rsidP="00D81AF9">
      <w:pPr>
        <w:pStyle w:val="af5"/>
      </w:pPr>
      <w:r>
        <w:t>Рисунок 1.3.</w:t>
      </w:r>
      <w:r>
        <w:t>6</w:t>
      </w:r>
      <w:r>
        <w:t xml:space="preserve"> – </w:t>
      </w:r>
      <w:r>
        <w:t xml:space="preserve">Подробная информация о созданном </w:t>
      </w:r>
      <w:r>
        <w:rPr>
          <w:lang w:val="en-US"/>
        </w:rPr>
        <w:t>RAID</w:t>
      </w:r>
      <w:r w:rsidRPr="00D81AF9">
        <w:t>1</w:t>
      </w:r>
    </w:p>
    <w:p w14:paraId="0BAD0665" w14:textId="24191798" w:rsidR="009E5A35" w:rsidRDefault="009E5A35" w:rsidP="009E5A35">
      <w:r w:rsidRPr="009E5A35">
        <w:t>RAID-массив /</w:t>
      </w:r>
      <w:proofErr w:type="spellStart"/>
      <w:r w:rsidRPr="009E5A35">
        <w:t>dev</w:t>
      </w:r>
      <w:proofErr w:type="spellEnd"/>
      <w:r w:rsidRPr="009E5A35">
        <w:t>/md1 представляет собой RAID1 из двух дисков (/</w:t>
      </w:r>
      <w:proofErr w:type="spellStart"/>
      <w:r w:rsidRPr="009E5A35">
        <w:t>dev</w:t>
      </w:r>
      <w:proofErr w:type="spellEnd"/>
      <w:r w:rsidRPr="009E5A35">
        <w:t>/</w:t>
      </w:r>
      <w:proofErr w:type="spellStart"/>
      <w:r w:rsidRPr="009E5A35">
        <w:t>sdb</w:t>
      </w:r>
      <w:proofErr w:type="spellEnd"/>
      <w:r w:rsidRPr="009E5A35">
        <w:t xml:space="preserve"> и /</w:t>
      </w:r>
      <w:proofErr w:type="spellStart"/>
      <w:r w:rsidRPr="009E5A35">
        <w:t>dev</w:t>
      </w:r>
      <w:proofErr w:type="spellEnd"/>
      <w:r w:rsidRPr="009E5A35">
        <w:t>/</w:t>
      </w:r>
      <w:proofErr w:type="spellStart"/>
      <w:r w:rsidRPr="009E5A35">
        <w:t>sdc</w:t>
      </w:r>
      <w:proofErr w:type="spellEnd"/>
      <w:r w:rsidRPr="009E5A35">
        <w:t xml:space="preserve">) с общим объёмом около 5 </w:t>
      </w:r>
      <w:proofErr w:type="spellStart"/>
      <w:r w:rsidRPr="009E5A35">
        <w:t>GiB</w:t>
      </w:r>
      <w:proofErr w:type="spellEnd"/>
      <w:r w:rsidRPr="009E5A35">
        <w:t xml:space="preserve">; массив находится в чистом и полностью рабочем состоянии, оба устройства активны и синхронизированы, </w:t>
      </w:r>
      <w:r w:rsidRPr="009E5A35">
        <w:lastRenderedPageBreak/>
        <w:t xml:space="preserve">отказов и запасных дисков нет, используется постоянный </w:t>
      </w:r>
      <w:proofErr w:type="spellStart"/>
      <w:r w:rsidRPr="009E5A35">
        <w:t>superblock</w:t>
      </w:r>
      <w:proofErr w:type="spellEnd"/>
      <w:r w:rsidRPr="009E5A35">
        <w:t xml:space="preserve"> и внутренний </w:t>
      </w:r>
      <w:proofErr w:type="spellStart"/>
      <w:r w:rsidRPr="009E5A35">
        <w:t>intent</w:t>
      </w:r>
      <w:proofErr w:type="spellEnd"/>
      <w:r w:rsidRPr="009E5A35">
        <w:t xml:space="preserve"> </w:t>
      </w:r>
      <w:proofErr w:type="spellStart"/>
      <w:r w:rsidRPr="009E5A35">
        <w:t>bitmap</w:t>
      </w:r>
      <w:proofErr w:type="spellEnd"/>
      <w:r w:rsidRPr="009E5A35">
        <w:t xml:space="preserve"> для обеспечения согласованности данных.</w:t>
      </w:r>
    </w:p>
    <w:p w14:paraId="62CED76D" w14:textId="1FB02CB3" w:rsidR="00D81AF9" w:rsidRDefault="00D81AF9" w:rsidP="00D81AF9">
      <w:pPr>
        <w:pStyle w:val="af5"/>
      </w:pPr>
      <w:r w:rsidRPr="00900DD4">
        <w:rPr>
          <w:lang w:val="en-US"/>
        </w:rPr>
        <w:drawing>
          <wp:inline distT="0" distB="0" distL="0" distR="0" wp14:anchorId="44AF9BE7" wp14:editId="1FFCD4B2">
            <wp:extent cx="5940425" cy="3295015"/>
            <wp:effectExtent l="0" t="0" r="3175" b="635"/>
            <wp:docPr id="2518750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750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6350" w14:textId="53F5CE0D" w:rsidR="00D81AF9" w:rsidRPr="00021374" w:rsidRDefault="00D81AF9" w:rsidP="00D81AF9">
      <w:pPr>
        <w:pStyle w:val="af5"/>
      </w:pPr>
      <w:r>
        <w:t>Рисунок 1.3.</w:t>
      </w:r>
      <w:r>
        <w:t>7</w:t>
      </w:r>
      <w:r>
        <w:t xml:space="preserve"> – Создание файловой системы и монтирование </w:t>
      </w:r>
      <w:r>
        <w:rPr>
          <w:lang w:val="en-US"/>
        </w:rPr>
        <w:t>RAID</w:t>
      </w:r>
      <w:r>
        <w:t>1</w:t>
      </w:r>
    </w:p>
    <w:p w14:paraId="7F8DD16B" w14:textId="704CB609" w:rsidR="00D81AF9" w:rsidRDefault="00D81AF9" w:rsidP="00D81AF9">
      <w:pPr>
        <w:pStyle w:val="af5"/>
      </w:pPr>
      <w:r>
        <w:rPr>
          <w:noProof/>
        </w:rPr>
        <w:drawing>
          <wp:inline distT="0" distB="0" distL="0" distR="0" wp14:anchorId="49F06111" wp14:editId="426414B8">
            <wp:extent cx="5657850" cy="4730096"/>
            <wp:effectExtent l="0" t="0" r="0" b="0"/>
            <wp:docPr id="21389156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156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7192" cy="47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0282" w14:textId="3BFB7C29" w:rsidR="00D81AF9" w:rsidRPr="00D81AF9" w:rsidRDefault="00D81AF9" w:rsidP="00D81AF9">
      <w:pPr>
        <w:pStyle w:val="af5"/>
      </w:pPr>
      <w:r>
        <w:t>Рисунок 1.3.</w:t>
      </w:r>
      <w:r>
        <w:t xml:space="preserve">8 </w:t>
      </w:r>
      <w:r>
        <w:t xml:space="preserve">–Тест производительности </w:t>
      </w:r>
      <w:r>
        <w:rPr>
          <w:lang w:val="en-US"/>
        </w:rPr>
        <w:t>RAID</w:t>
      </w:r>
      <w:r>
        <w:t>1</w:t>
      </w:r>
    </w:p>
    <w:p w14:paraId="00CA7036" w14:textId="6E2A4B4C" w:rsidR="00D81AF9" w:rsidRDefault="00D81AF9" w:rsidP="00021374">
      <w:r>
        <w:lastRenderedPageBreak/>
        <w:t xml:space="preserve">Скорость чтения увеличилась по сравнению с одним диском, но скорость записи осталась прежней это соответствует </w:t>
      </w:r>
      <w:r>
        <w:rPr>
          <w:lang w:val="en-US"/>
        </w:rPr>
        <w:t>RAID</w:t>
      </w:r>
      <w:r w:rsidRPr="00D81AF9">
        <w:t>1.</w:t>
      </w:r>
      <w:r w:rsidR="003736E3">
        <w:t xml:space="preserve"> На обоих дисках записаны одинаковые данные, количество дисков которые могут выйти из стоя без потери данных равняется на 1 меньше общему количеству дисков.</w:t>
      </w:r>
    </w:p>
    <w:p w14:paraId="28A41A92" w14:textId="7F8E34DC" w:rsidR="008B672B" w:rsidRDefault="008B672B" w:rsidP="008B672B">
      <w:r>
        <w:t xml:space="preserve">Создадим </w:t>
      </w:r>
      <w:r>
        <w:rPr>
          <w:lang w:val="en-US"/>
        </w:rPr>
        <w:t>RAID</w:t>
      </w:r>
      <w:r>
        <w:t>1</w:t>
      </w:r>
      <w:r w:rsidRPr="00021374">
        <w:t xml:space="preserve">0 </w:t>
      </w:r>
      <w:r>
        <w:t>и оценим его производительность.</w:t>
      </w:r>
    </w:p>
    <w:p w14:paraId="3A9C1534" w14:textId="4A45382D" w:rsidR="008B672B" w:rsidRDefault="008B672B" w:rsidP="008B672B">
      <w:pPr>
        <w:pStyle w:val="af5"/>
      </w:pPr>
      <w:r w:rsidRPr="00F978B9">
        <w:rPr>
          <w:lang w:val="en-US"/>
        </w:rPr>
        <w:drawing>
          <wp:inline distT="0" distB="0" distL="0" distR="0" wp14:anchorId="5C8903AB" wp14:editId="0F5E917D">
            <wp:extent cx="5940425" cy="1540510"/>
            <wp:effectExtent l="0" t="0" r="3175" b="2540"/>
            <wp:docPr id="2045516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6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2E48" w14:textId="22D06109" w:rsidR="008B672B" w:rsidRDefault="008B672B" w:rsidP="008B672B">
      <w:pPr>
        <w:pStyle w:val="af5"/>
      </w:pPr>
      <w:r>
        <w:t>Рисунок 1.3.</w:t>
      </w:r>
      <w:r w:rsidR="003736E3">
        <w:t>9</w:t>
      </w:r>
      <w:r>
        <w:t xml:space="preserve"> – Создание </w:t>
      </w:r>
      <w:r>
        <w:rPr>
          <w:lang w:val="en-US"/>
        </w:rPr>
        <w:t>RAID</w:t>
      </w:r>
      <w:r>
        <w:t>1</w:t>
      </w:r>
      <w:r w:rsidRPr="00021374">
        <w:t>0</w:t>
      </w:r>
      <w:r>
        <w:t xml:space="preserve"> массива</w:t>
      </w:r>
    </w:p>
    <w:p w14:paraId="698A3115" w14:textId="03173F8F" w:rsidR="008B672B" w:rsidRDefault="008B672B" w:rsidP="008B672B">
      <w:pPr>
        <w:pStyle w:val="af5"/>
      </w:pPr>
      <w:r w:rsidRPr="00502A5D">
        <w:rPr>
          <w:lang w:val="en-US"/>
        </w:rPr>
        <w:drawing>
          <wp:inline distT="0" distB="0" distL="0" distR="0" wp14:anchorId="2DEE13C9" wp14:editId="2179E0C3">
            <wp:extent cx="5940425" cy="4344035"/>
            <wp:effectExtent l="0" t="0" r="3175" b="0"/>
            <wp:docPr id="361590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90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E3EB" w14:textId="38FB9E60" w:rsidR="008B672B" w:rsidRPr="00021374" w:rsidRDefault="008B672B" w:rsidP="008B672B">
      <w:pPr>
        <w:pStyle w:val="af5"/>
      </w:pPr>
      <w:r>
        <w:t>Рисунок 1.3.</w:t>
      </w:r>
      <w:r w:rsidR="003736E3">
        <w:t>10</w:t>
      </w:r>
      <w:r>
        <w:t xml:space="preserve"> – Создание файловой системы и монтирование </w:t>
      </w:r>
      <w:r>
        <w:rPr>
          <w:lang w:val="en-US"/>
        </w:rPr>
        <w:t>RAID</w:t>
      </w:r>
      <w:r>
        <w:t>1</w:t>
      </w:r>
      <w:r w:rsidRPr="00021374">
        <w:t>0</w:t>
      </w:r>
    </w:p>
    <w:p w14:paraId="45F9A0C9" w14:textId="441AD7D2" w:rsidR="008B672B" w:rsidRDefault="008B672B" w:rsidP="008B672B">
      <w:pPr>
        <w:pStyle w:val="af5"/>
      </w:pPr>
      <w:r w:rsidRPr="00502A5D">
        <w:rPr>
          <w:lang w:val="en-US"/>
        </w:rPr>
        <w:lastRenderedPageBreak/>
        <w:drawing>
          <wp:inline distT="0" distB="0" distL="0" distR="0" wp14:anchorId="54D67718" wp14:editId="62165386">
            <wp:extent cx="5940425" cy="4961255"/>
            <wp:effectExtent l="0" t="0" r="3175" b="0"/>
            <wp:docPr id="90393127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3127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26F3" w14:textId="3B3F4A2A" w:rsidR="008B672B" w:rsidRPr="00D81AF9" w:rsidRDefault="008B672B" w:rsidP="008B672B">
      <w:pPr>
        <w:pStyle w:val="af5"/>
      </w:pPr>
      <w:r>
        <w:t>Рисунок 1.3.</w:t>
      </w:r>
      <w:r w:rsidR="003736E3">
        <w:t>11</w:t>
      </w:r>
      <w:r>
        <w:t xml:space="preserve"> –Тест производительности </w:t>
      </w:r>
      <w:r>
        <w:rPr>
          <w:lang w:val="en-US"/>
        </w:rPr>
        <w:t>RAID</w:t>
      </w:r>
      <w:r>
        <w:t>1</w:t>
      </w:r>
      <w:r w:rsidRPr="00D81AF9">
        <w:t>0</w:t>
      </w:r>
    </w:p>
    <w:p w14:paraId="232CD87E" w14:textId="4EC3F505" w:rsidR="00D81AF9" w:rsidRDefault="008B672B" w:rsidP="00021374">
      <w:pPr>
        <w:rPr>
          <w:lang w:val="en-US"/>
        </w:rPr>
      </w:pPr>
      <w:r>
        <w:t xml:space="preserve">В среднем скорость чтения с использованием 4-х дисков, объединённых в </w:t>
      </w:r>
      <w:r>
        <w:rPr>
          <w:lang w:val="en-US"/>
        </w:rPr>
        <w:t>RAID</w:t>
      </w:r>
      <w:r w:rsidRPr="008B672B">
        <w:t xml:space="preserve">10, </w:t>
      </w:r>
      <w:r>
        <w:t xml:space="preserve">увеличилась в 4 раза по сравнению с одним диском, а спорость записи увеличилась в 2 раза. Также стоит учитывать, что без потери данных может выйти из строя только по 1-му диску в каждой паре </w:t>
      </w:r>
      <w:r>
        <w:rPr>
          <w:lang w:val="en-US"/>
        </w:rPr>
        <w:t>RAID</w:t>
      </w:r>
      <w:r w:rsidRPr="008B672B">
        <w:t>1.</w:t>
      </w:r>
    </w:p>
    <w:p w14:paraId="437EA8E8" w14:textId="7B4F1C13" w:rsidR="00467D60" w:rsidRPr="00467D60" w:rsidRDefault="00467D60" w:rsidP="00021374">
      <w:r>
        <w:t>Создадим файл.</w:t>
      </w:r>
    </w:p>
    <w:p w14:paraId="67FAC606" w14:textId="26D86E09" w:rsidR="00467D60" w:rsidRDefault="00467D60" w:rsidP="00467D60">
      <w:pPr>
        <w:pStyle w:val="af5"/>
        <w:rPr>
          <w:lang w:val="en-US"/>
        </w:rPr>
      </w:pPr>
      <w:r w:rsidRPr="00502A5D">
        <w:rPr>
          <w:lang w:val="en-US"/>
        </w:rPr>
        <w:drawing>
          <wp:inline distT="0" distB="0" distL="0" distR="0" wp14:anchorId="5802067E" wp14:editId="60BFFB98">
            <wp:extent cx="5940425" cy="779145"/>
            <wp:effectExtent l="0" t="0" r="3175" b="1905"/>
            <wp:docPr id="12147300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300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86DD" w14:textId="59BEA27F" w:rsidR="00467D60" w:rsidRPr="00467D60" w:rsidRDefault="00467D60" w:rsidP="00467D60">
      <w:pPr>
        <w:pStyle w:val="af5"/>
      </w:pPr>
      <w:r>
        <w:t>Рисунок 1.3.</w:t>
      </w:r>
      <w:r w:rsidR="003736E3">
        <w:t>12</w:t>
      </w:r>
      <w:r>
        <w:t xml:space="preserve"> –</w:t>
      </w:r>
      <w:r>
        <w:t>Создание файла.</w:t>
      </w:r>
    </w:p>
    <w:p w14:paraId="7D717289" w14:textId="27E096BE" w:rsidR="00467D60" w:rsidRPr="00467D60" w:rsidRDefault="00467D60" w:rsidP="00021374">
      <w:r>
        <w:t xml:space="preserve">Проведем тестирование отказоустойчивости. Для этого создадим файл для проверки целостности, удалим диск из массива, пометим как пустой и добавим в его в массив, тем самым инициируем его форматирование для </w:t>
      </w:r>
      <w:r>
        <w:rPr>
          <w:lang w:val="en-US"/>
        </w:rPr>
        <w:t>RAID</w:t>
      </w:r>
      <w:r w:rsidRPr="00467D60">
        <w:t>10.</w:t>
      </w:r>
    </w:p>
    <w:p w14:paraId="3B454A9F" w14:textId="0D020E66" w:rsidR="00467D60" w:rsidRDefault="00467D60" w:rsidP="00467D60">
      <w:pPr>
        <w:pStyle w:val="af5"/>
        <w:rPr>
          <w:lang w:val="en-US"/>
        </w:rPr>
      </w:pPr>
      <w:r w:rsidRPr="00E775D3">
        <w:lastRenderedPageBreak/>
        <w:drawing>
          <wp:inline distT="0" distB="0" distL="0" distR="0" wp14:anchorId="22EF1B73" wp14:editId="49FCCDB0">
            <wp:extent cx="5940425" cy="3490595"/>
            <wp:effectExtent l="0" t="0" r="3175" b="0"/>
            <wp:docPr id="10421828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28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9938" w14:textId="017E6F21" w:rsidR="00467D60" w:rsidRPr="00467D60" w:rsidRDefault="00467D60" w:rsidP="00467D60">
      <w:pPr>
        <w:pStyle w:val="af5"/>
      </w:pPr>
      <w:r>
        <w:t>Рисунок 1.3.</w:t>
      </w:r>
      <w:r w:rsidR="003736E3">
        <w:t>13</w:t>
      </w:r>
      <w:r>
        <w:t xml:space="preserve"> – </w:t>
      </w:r>
      <w:r>
        <w:t>Проверка отказоустойчивости</w:t>
      </w:r>
    </w:p>
    <w:p w14:paraId="2F725146" w14:textId="2F88B459" w:rsidR="00467D60" w:rsidRDefault="00467D60" w:rsidP="00467D60">
      <w:r>
        <w:rPr>
          <w:lang w:val="en-US"/>
        </w:rPr>
        <w:t>Raid</w:t>
      </w:r>
      <w:r w:rsidRPr="00467D60">
        <w:t xml:space="preserve"> 10 </w:t>
      </w:r>
      <w:r>
        <w:t>был восстановлен.</w:t>
      </w:r>
    </w:p>
    <w:p w14:paraId="0D82B70E" w14:textId="6AB53C18" w:rsidR="00467D60" w:rsidRDefault="00467D60" w:rsidP="00467D60">
      <w:pPr>
        <w:pStyle w:val="af5"/>
      </w:pPr>
      <w:r>
        <w:rPr>
          <w:noProof/>
        </w:rPr>
        <w:drawing>
          <wp:inline distT="0" distB="0" distL="0" distR="0" wp14:anchorId="45CF64C5" wp14:editId="4059C3AA">
            <wp:extent cx="5940425" cy="1281430"/>
            <wp:effectExtent l="0" t="0" r="3175" b="0"/>
            <wp:docPr id="959136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362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591C" w14:textId="10196F09" w:rsidR="00467D60" w:rsidRPr="00602128" w:rsidRDefault="00467D60" w:rsidP="00467D60">
      <w:pPr>
        <w:pStyle w:val="af5"/>
      </w:pPr>
      <w:r>
        <w:t>Рисунок 1.3.</w:t>
      </w:r>
      <w:r w:rsidR="003736E3">
        <w:t>14</w:t>
      </w:r>
      <w:r>
        <w:t xml:space="preserve"> – </w:t>
      </w:r>
      <w:r>
        <w:t xml:space="preserve">Успешное восстановление </w:t>
      </w:r>
      <w:r>
        <w:rPr>
          <w:lang w:val="en-US"/>
        </w:rPr>
        <w:t>RAID</w:t>
      </w:r>
      <w:r w:rsidRPr="00602128">
        <w:t>10</w:t>
      </w:r>
    </w:p>
    <w:p w14:paraId="081E951B" w14:textId="100CAF88" w:rsidR="008B672B" w:rsidRDefault="008B672B" w:rsidP="008B672B">
      <w:r>
        <w:t xml:space="preserve">Создадим </w:t>
      </w:r>
      <w:r>
        <w:rPr>
          <w:lang w:val="en-US"/>
        </w:rPr>
        <w:t>RAID</w:t>
      </w:r>
      <w:r w:rsidRPr="008B672B">
        <w:t>5</w:t>
      </w:r>
      <w:r w:rsidR="00602128" w:rsidRPr="00602128">
        <w:t xml:space="preserve"> </w:t>
      </w:r>
      <w:r w:rsidR="00602128">
        <w:rPr>
          <w:lang w:val="en-US"/>
        </w:rPr>
        <w:t>c</w:t>
      </w:r>
      <w:r w:rsidR="00602128" w:rsidRPr="00602128">
        <w:t xml:space="preserve"> 3</w:t>
      </w:r>
      <w:r w:rsidR="00602128">
        <w:t xml:space="preserve"> дисками данных и 1-им резервным диском, </w:t>
      </w:r>
      <w:r>
        <w:t>оценим производительность</w:t>
      </w:r>
      <w:r w:rsidR="00602128">
        <w:t xml:space="preserve"> массива</w:t>
      </w:r>
      <w:r>
        <w:t>.</w:t>
      </w:r>
    </w:p>
    <w:p w14:paraId="184AD2F3" w14:textId="7F4DBC3B" w:rsidR="008B672B" w:rsidRDefault="00602128" w:rsidP="008B672B">
      <w:pPr>
        <w:pStyle w:val="af5"/>
      </w:pPr>
      <w:r w:rsidRPr="004767C0">
        <w:rPr>
          <w:lang w:val="en-US"/>
        </w:rPr>
        <w:drawing>
          <wp:inline distT="0" distB="0" distL="0" distR="0" wp14:anchorId="643B0DAE" wp14:editId="4888BBEE">
            <wp:extent cx="5940425" cy="1550035"/>
            <wp:effectExtent l="0" t="0" r="3175" b="0"/>
            <wp:docPr id="1490937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7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937" w14:textId="3AC56810" w:rsidR="008B672B" w:rsidRDefault="008B672B" w:rsidP="008B672B">
      <w:pPr>
        <w:pStyle w:val="af5"/>
      </w:pPr>
      <w:r>
        <w:t>Рисунок 1.3.1</w:t>
      </w:r>
      <w:r w:rsidR="003736E3">
        <w:t>5</w:t>
      </w:r>
      <w:r>
        <w:t xml:space="preserve"> – Создание </w:t>
      </w:r>
      <w:r>
        <w:rPr>
          <w:lang w:val="en-US"/>
        </w:rPr>
        <w:t>RAID</w:t>
      </w:r>
      <w:r w:rsidRPr="008B672B">
        <w:t>5</w:t>
      </w:r>
      <w:r>
        <w:t xml:space="preserve"> массива</w:t>
      </w:r>
    </w:p>
    <w:p w14:paraId="54F192ED" w14:textId="529E6B15" w:rsidR="00602128" w:rsidRDefault="00602128" w:rsidP="008B672B">
      <w:pPr>
        <w:pStyle w:val="af5"/>
      </w:pPr>
      <w:r w:rsidRPr="00635CB5">
        <w:rPr>
          <w:lang w:val="en-US"/>
        </w:rPr>
        <w:lastRenderedPageBreak/>
        <w:drawing>
          <wp:inline distT="0" distB="0" distL="0" distR="0" wp14:anchorId="227EEE6E" wp14:editId="61E12D94">
            <wp:extent cx="5940425" cy="1198245"/>
            <wp:effectExtent l="0" t="0" r="3175" b="1905"/>
            <wp:docPr id="2025031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31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0D33" w14:textId="423605B4" w:rsidR="00602128" w:rsidRDefault="00602128" w:rsidP="00602128">
      <w:pPr>
        <w:pStyle w:val="af5"/>
      </w:pPr>
      <w:r>
        <w:t>Рисунок 1.3.1</w:t>
      </w:r>
      <w:r w:rsidR="003736E3">
        <w:t>6</w:t>
      </w:r>
      <w:r>
        <w:t xml:space="preserve"> – Создание </w:t>
      </w:r>
      <w:r>
        <w:rPr>
          <w:lang w:val="en-US"/>
        </w:rPr>
        <w:t>RAID</w:t>
      </w:r>
      <w:r w:rsidRPr="008B672B">
        <w:t>5</w:t>
      </w:r>
      <w:r>
        <w:t xml:space="preserve"> массива</w:t>
      </w:r>
    </w:p>
    <w:p w14:paraId="46B5EAA7" w14:textId="2F0A6DE5" w:rsidR="008B672B" w:rsidRDefault="00602128" w:rsidP="008B672B">
      <w:pPr>
        <w:pStyle w:val="af5"/>
      </w:pPr>
      <w:r w:rsidRPr="00635CB5">
        <w:rPr>
          <w:lang w:val="en-US"/>
        </w:rPr>
        <w:drawing>
          <wp:inline distT="0" distB="0" distL="0" distR="0" wp14:anchorId="3E26ABD4" wp14:editId="6C9AC259">
            <wp:extent cx="5940425" cy="3269615"/>
            <wp:effectExtent l="0" t="0" r="3175" b="6985"/>
            <wp:docPr id="888320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20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E0EF" w14:textId="241AB498" w:rsidR="008B672B" w:rsidRPr="008B672B" w:rsidRDefault="008B672B" w:rsidP="008B672B">
      <w:pPr>
        <w:pStyle w:val="af5"/>
      </w:pPr>
      <w:r>
        <w:t>Рисунок 1.3.</w:t>
      </w:r>
      <w:r w:rsidR="003736E3">
        <w:t>17</w:t>
      </w:r>
      <w:r>
        <w:t xml:space="preserve"> – Создание файловой системы и монтирование </w:t>
      </w:r>
      <w:r>
        <w:rPr>
          <w:lang w:val="en-US"/>
        </w:rPr>
        <w:t>RAID</w:t>
      </w:r>
      <w:r w:rsidRPr="008B672B">
        <w:t>5</w:t>
      </w:r>
    </w:p>
    <w:p w14:paraId="7F7D099C" w14:textId="363CB138" w:rsidR="008B672B" w:rsidRDefault="00602128" w:rsidP="008B672B">
      <w:pPr>
        <w:pStyle w:val="af5"/>
      </w:pPr>
      <w:r w:rsidRPr="008C0430">
        <w:rPr>
          <w:lang w:val="en-US"/>
        </w:rPr>
        <w:lastRenderedPageBreak/>
        <w:drawing>
          <wp:inline distT="0" distB="0" distL="0" distR="0" wp14:anchorId="51678843" wp14:editId="0BE340CB">
            <wp:extent cx="5940425" cy="4937760"/>
            <wp:effectExtent l="0" t="0" r="3175" b="0"/>
            <wp:docPr id="59054438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438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8C2D" w14:textId="1E5BD473" w:rsidR="008B672B" w:rsidRPr="00602128" w:rsidRDefault="008B672B" w:rsidP="008B672B">
      <w:pPr>
        <w:pStyle w:val="af5"/>
      </w:pPr>
      <w:r>
        <w:t>Рисунок 1.3.</w:t>
      </w:r>
      <w:r w:rsidR="003736E3">
        <w:t>18</w:t>
      </w:r>
      <w:r>
        <w:t xml:space="preserve"> –Тест производительности </w:t>
      </w:r>
      <w:r>
        <w:rPr>
          <w:lang w:val="en-US"/>
        </w:rPr>
        <w:t>RAID</w:t>
      </w:r>
      <w:r w:rsidRPr="00602128">
        <w:t>5</w:t>
      </w:r>
    </w:p>
    <w:p w14:paraId="358D353D" w14:textId="0754E4AD" w:rsidR="008B672B" w:rsidRDefault="00602128" w:rsidP="008B672B">
      <w:r>
        <w:t>С использованием 3-х диском для данных и 1 резервного диска, скорость чтения увеличилась в 3 раза, скорость записи в 2 раза по сравнению со скоростью одного диска. Стоит отметить если использовались только 3 диска данных, то выйти из строя мог любой из диском, при этом данные остались бы целостными.</w:t>
      </w:r>
    </w:p>
    <w:p w14:paraId="3584ACAA" w14:textId="1CB830CB" w:rsidR="00602128" w:rsidRDefault="00602128" w:rsidP="008B672B">
      <w:r>
        <w:t xml:space="preserve">Проверим </w:t>
      </w:r>
      <w:r>
        <w:rPr>
          <w:lang w:val="en-US"/>
        </w:rPr>
        <w:t>RAID</w:t>
      </w:r>
      <w:r w:rsidRPr="00602128">
        <w:t xml:space="preserve">5 </w:t>
      </w:r>
      <w:r>
        <w:t>на отказоустойчивость для этого запишем файл для проверки целостности и удалим 1 диск.</w:t>
      </w:r>
    </w:p>
    <w:p w14:paraId="6ED7953F" w14:textId="4C594A97" w:rsidR="00602128" w:rsidRDefault="00602128" w:rsidP="00602128">
      <w:pPr>
        <w:pStyle w:val="af5"/>
      </w:pPr>
      <w:r w:rsidRPr="00C230B5">
        <w:drawing>
          <wp:inline distT="0" distB="0" distL="0" distR="0" wp14:anchorId="188F67F0" wp14:editId="509316F0">
            <wp:extent cx="5940425" cy="768985"/>
            <wp:effectExtent l="0" t="0" r="3175" b="0"/>
            <wp:docPr id="13513838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838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4B02" w14:textId="2563E4FA" w:rsidR="00602128" w:rsidRDefault="00602128" w:rsidP="00602128">
      <w:pPr>
        <w:pStyle w:val="af5"/>
      </w:pPr>
      <w:r>
        <w:t>Рисунок 1.3.</w:t>
      </w:r>
      <w:r w:rsidR="003736E3">
        <w:t>19</w:t>
      </w:r>
      <w:r>
        <w:t xml:space="preserve"> –</w:t>
      </w:r>
      <w:r>
        <w:t xml:space="preserve">Создание </w:t>
      </w:r>
      <w:r w:rsidR="00D16C73">
        <w:t>файла</w:t>
      </w:r>
    </w:p>
    <w:p w14:paraId="4E5B2E1B" w14:textId="4DC75170" w:rsidR="00D16C73" w:rsidRDefault="00D16C73" w:rsidP="00602128">
      <w:pPr>
        <w:pStyle w:val="af5"/>
      </w:pPr>
      <w:r w:rsidRPr="00C230B5">
        <w:rPr>
          <w:lang w:val="en-US"/>
        </w:rPr>
        <w:lastRenderedPageBreak/>
        <w:drawing>
          <wp:inline distT="0" distB="0" distL="0" distR="0" wp14:anchorId="728C0BA1" wp14:editId="01A70672">
            <wp:extent cx="5940425" cy="1179830"/>
            <wp:effectExtent l="0" t="0" r="3175" b="1270"/>
            <wp:docPr id="1257185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85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30DA" w14:textId="121E06D4" w:rsidR="00D16C73" w:rsidRDefault="00D16C73" w:rsidP="00D16C73">
      <w:pPr>
        <w:pStyle w:val="af5"/>
      </w:pPr>
      <w:r>
        <w:t>Рисунок 1.3.</w:t>
      </w:r>
      <w:r w:rsidR="003736E3">
        <w:t>20</w:t>
      </w:r>
      <w:r>
        <w:t xml:space="preserve"> –</w:t>
      </w:r>
      <w:r>
        <w:t xml:space="preserve"> Помечаем диск как нерабочий</w:t>
      </w:r>
    </w:p>
    <w:p w14:paraId="39457D0C" w14:textId="03A9992C" w:rsidR="00D16C73" w:rsidRDefault="00D16C73" w:rsidP="00D16C73">
      <w:r>
        <w:t xml:space="preserve">После того как диск </w:t>
      </w:r>
      <w:r w:rsidRPr="00D16C73">
        <w:t>/</w:t>
      </w:r>
      <w:r>
        <w:rPr>
          <w:lang w:val="en-US"/>
        </w:rPr>
        <w:t>dev</w:t>
      </w:r>
      <w:r w:rsidRPr="00D16C73">
        <w:t>/</w:t>
      </w:r>
      <w:proofErr w:type="spellStart"/>
      <w:r>
        <w:rPr>
          <w:lang w:val="en-US"/>
        </w:rPr>
        <w:t>sdb</w:t>
      </w:r>
      <w:proofErr w:type="spellEnd"/>
      <w:r>
        <w:t xml:space="preserve"> был помечен как не рабочий, был автоматически подхвачен резервный диск и запустилось автоматическое форматирование резервного диска.</w:t>
      </w:r>
    </w:p>
    <w:p w14:paraId="0B7167CD" w14:textId="7FD67F15" w:rsidR="00D16C73" w:rsidRDefault="00D16C73" w:rsidP="00D16C73">
      <w:pPr>
        <w:pStyle w:val="af5"/>
      </w:pPr>
      <w:r w:rsidRPr="0048268A">
        <w:rPr>
          <w:lang w:val="en-US"/>
        </w:rPr>
        <w:drawing>
          <wp:inline distT="0" distB="0" distL="0" distR="0" wp14:anchorId="62D63A5E" wp14:editId="4F8A1E29">
            <wp:extent cx="5940425" cy="2783840"/>
            <wp:effectExtent l="0" t="0" r="3175" b="0"/>
            <wp:docPr id="18556522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22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F748" w14:textId="43565C16" w:rsidR="00D16C73" w:rsidRDefault="00D16C73" w:rsidP="00D16C73">
      <w:pPr>
        <w:pStyle w:val="af5"/>
      </w:pPr>
      <w:r>
        <w:t>Рисунок 1.3.</w:t>
      </w:r>
      <w:r w:rsidR="003736E3">
        <w:t>21</w:t>
      </w:r>
      <w:r>
        <w:t xml:space="preserve"> – </w:t>
      </w:r>
      <w:r>
        <w:t xml:space="preserve">Добавление в </w:t>
      </w:r>
      <w:r>
        <w:rPr>
          <w:lang w:val="en-US"/>
        </w:rPr>
        <w:t>RAID</w:t>
      </w:r>
      <w:r w:rsidRPr="00D16C73">
        <w:t xml:space="preserve">5 </w:t>
      </w:r>
      <w:r>
        <w:t>пустого диска</w:t>
      </w:r>
    </w:p>
    <w:p w14:paraId="1B5CF2BC" w14:textId="280B8851" w:rsidR="00D16C73" w:rsidRDefault="00D16C73" w:rsidP="00D16C73">
      <w:r>
        <w:t>Новый диск был помечен как резервный. Использование резервного диска помогает сократить время простоя при возникновении внештатных ситуаций.</w:t>
      </w:r>
    </w:p>
    <w:p w14:paraId="427AC92C" w14:textId="69BA9D58" w:rsidR="00D16C73" w:rsidRDefault="00D16C73" w:rsidP="00D16C73">
      <w:pPr>
        <w:pStyle w:val="2"/>
      </w:pPr>
      <w:r>
        <w:t>Заключение</w:t>
      </w:r>
    </w:p>
    <w:p w14:paraId="42E5E180" w14:textId="2658646A" w:rsidR="00D16C73" w:rsidRPr="00D16C73" w:rsidRDefault="003736E3" w:rsidP="00D16C73">
      <w:r w:rsidRPr="003736E3">
        <w:t xml:space="preserve">В ходе работы был настроен виртуальный стенд на </w:t>
      </w:r>
      <w:proofErr w:type="spellStart"/>
      <w:r w:rsidRPr="003736E3">
        <w:t>Proxmox</w:t>
      </w:r>
      <w:proofErr w:type="spellEnd"/>
      <w:r w:rsidRPr="003736E3">
        <w:t xml:space="preserve"> и </w:t>
      </w:r>
      <w:proofErr w:type="spellStart"/>
      <w:r w:rsidRPr="003736E3">
        <w:t>Debian</w:t>
      </w:r>
      <w:proofErr w:type="spellEnd"/>
      <w:r w:rsidRPr="003736E3">
        <w:t>, созданы виртуальные диски и проверена их производительность. Были протестированы RAID-массивы RAID0, RAID1, RAID10 и RAID5, показавшие ожидаемые характеристики: рост скорости, отказоустойчивость и баланс между производительностью и надежностью. Получены практические навыки настройки, тестирования и анализа дисковых систем.</w:t>
      </w:r>
    </w:p>
    <w:sectPr w:rsidR="00D16C73" w:rsidRPr="00D16C73" w:rsidSect="00C71B45">
      <w:footerReference w:type="default" r:id="rId38"/>
      <w:footerReference w:type="first" r:id="rId39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2F91" w14:textId="77777777" w:rsidR="00743AAC" w:rsidRDefault="00743AAC" w:rsidP="009E241C">
      <w:pPr>
        <w:spacing w:line="240" w:lineRule="auto"/>
      </w:pPr>
      <w:r>
        <w:separator/>
      </w:r>
    </w:p>
  </w:endnote>
  <w:endnote w:type="continuationSeparator" w:id="0">
    <w:p w14:paraId="35740A68" w14:textId="77777777" w:rsidR="00743AAC" w:rsidRDefault="00743AAC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Calibri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4757DF47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8B57E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E4D9" w14:textId="77777777" w:rsidR="00743AAC" w:rsidRDefault="00743AAC" w:rsidP="009E241C">
      <w:pPr>
        <w:spacing w:line="240" w:lineRule="auto"/>
      </w:pPr>
      <w:r>
        <w:separator/>
      </w:r>
    </w:p>
  </w:footnote>
  <w:footnote w:type="continuationSeparator" w:id="0">
    <w:p w14:paraId="021730FA" w14:textId="77777777" w:rsidR="00743AAC" w:rsidRDefault="00743AAC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3"/>
  </w:num>
  <w:num w:numId="2" w16cid:durableId="1203590824">
    <w:abstractNumId w:val="0"/>
  </w:num>
  <w:num w:numId="3" w16cid:durableId="373892793">
    <w:abstractNumId w:val="9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2"/>
  </w:num>
  <w:num w:numId="7" w16cid:durableId="736441645">
    <w:abstractNumId w:val="4"/>
  </w:num>
  <w:num w:numId="8" w16cid:durableId="1370030234">
    <w:abstractNumId w:val="10"/>
  </w:num>
  <w:num w:numId="9" w16cid:durableId="1448086367">
    <w:abstractNumId w:val="19"/>
  </w:num>
  <w:num w:numId="10" w16cid:durableId="262810773">
    <w:abstractNumId w:val="8"/>
  </w:num>
  <w:num w:numId="11" w16cid:durableId="899051698">
    <w:abstractNumId w:val="7"/>
  </w:num>
  <w:num w:numId="12" w16cid:durableId="2125804398">
    <w:abstractNumId w:val="6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5"/>
  </w:num>
  <w:num w:numId="21" w16cid:durableId="1242906757">
    <w:abstractNumId w:val="14"/>
  </w:num>
  <w:num w:numId="22" w16cid:durableId="2876616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6"/>
  </w:num>
  <w:num w:numId="24" w16cid:durableId="1373845190">
    <w:abstractNumId w:val="17"/>
  </w:num>
  <w:num w:numId="25" w16cid:durableId="993534610">
    <w:abstractNumId w:val="15"/>
  </w:num>
  <w:num w:numId="26" w16cid:durableId="616714593">
    <w:abstractNumId w:val="11"/>
  </w:num>
  <w:num w:numId="27" w16cid:durableId="13833650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C2"/>
    <w:rsid w:val="00021374"/>
    <w:rsid w:val="0002764F"/>
    <w:rsid w:val="00041E78"/>
    <w:rsid w:val="0004690E"/>
    <w:rsid w:val="00057229"/>
    <w:rsid w:val="000723CE"/>
    <w:rsid w:val="000931F0"/>
    <w:rsid w:val="00096692"/>
    <w:rsid w:val="000A204F"/>
    <w:rsid w:val="000B4D67"/>
    <w:rsid w:val="000B66FE"/>
    <w:rsid w:val="000D0C3C"/>
    <w:rsid w:val="000F5BB7"/>
    <w:rsid w:val="00114AE4"/>
    <w:rsid w:val="001173CB"/>
    <w:rsid w:val="00121F02"/>
    <w:rsid w:val="00132AEF"/>
    <w:rsid w:val="00132B94"/>
    <w:rsid w:val="001376E6"/>
    <w:rsid w:val="001420E5"/>
    <w:rsid w:val="00175E98"/>
    <w:rsid w:val="0019537C"/>
    <w:rsid w:val="001A1E28"/>
    <w:rsid w:val="001C0F6C"/>
    <w:rsid w:val="001C28B4"/>
    <w:rsid w:val="001D61BB"/>
    <w:rsid w:val="001F068F"/>
    <w:rsid w:val="00213301"/>
    <w:rsid w:val="00262F0D"/>
    <w:rsid w:val="00264A1A"/>
    <w:rsid w:val="002835CA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5889"/>
    <w:rsid w:val="0032675E"/>
    <w:rsid w:val="003734CE"/>
    <w:rsid w:val="003736E3"/>
    <w:rsid w:val="00397A90"/>
    <w:rsid w:val="003A0882"/>
    <w:rsid w:val="003B0A14"/>
    <w:rsid w:val="003B4E87"/>
    <w:rsid w:val="003D5FC9"/>
    <w:rsid w:val="003F3A5E"/>
    <w:rsid w:val="003F583F"/>
    <w:rsid w:val="00401344"/>
    <w:rsid w:val="00402C66"/>
    <w:rsid w:val="004044B8"/>
    <w:rsid w:val="004113D6"/>
    <w:rsid w:val="004149B3"/>
    <w:rsid w:val="00416C04"/>
    <w:rsid w:val="00424474"/>
    <w:rsid w:val="0044386D"/>
    <w:rsid w:val="00467D60"/>
    <w:rsid w:val="00476D22"/>
    <w:rsid w:val="004970CF"/>
    <w:rsid w:val="004A361A"/>
    <w:rsid w:val="004A6D8F"/>
    <w:rsid w:val="004A7F7F"/>
    <w:rsid w:val="004C6E7F"/>
    <w:rsid w:val="004D41EA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4761"/>
    <w:rsid w:val="00602128"/>
    <w:rsid w:val="00604FF0"/>
    <w:rsid w:val="00611D7C"/>
    <w:rsid w:val="00613B3A"/>
    <w:rsid w:val="006165FA"/>
    <w:rsid w:val="006343F4"/>
    <w:rsid w:val="0064100B"/>
    <w:rsid w:val="00672C75"/>
    <w:rsid w:val="00676EC2"/>
    <w:rsid w:val="00682895"/>
    <w:rsid w:val="006873F3"/>
    <w:rsid w:val="00694FB1"/>
    <w:rsid w:val="00695930"/>
    <w:rsid w:val="006A20CE"/>
    <w:rsid w:val="006C22C1"/>
    <w:rsid w:val="006C25EF"/>
    <w:rsid w:val="006C66AC"/>
    <w:rsid w:val="006E66F0"/>
    <w:rsid w:val="00703CFC"/>
    <w:rsid w:val="00713363"/>
    <w:rsid w:val="00720F20"/>
    <w:rsid w:val="00736E3F"/>
    <w:rsid w:val="00743AAC"/>
    <w:rsid w:val="00746B4B"/>
    <w:rsid w:val="00760277"/>
    <w:rsid w:val="00774165"/>
    <w:rsid w:val="00775098"/>
    <w:rsid w:val="0079261E"/>
    <w:rsid w:val="007A44FE"/>
    <w:rsid w:val="007C6E2B"/>
    <w:rsid w:val="007E63EC"/>
    <w:rsid w:val="00803B7E"/>
    <w:rsid w:val="00804139"/>
    <w:rsid w:val="0082118E"/>
    <w:rsid w:val="008220F3"/>
    <w:rsid w:val="00830FE3"/>
    <w:rsid w:val="008421AA"/>
    <w:rsid w:val="00857DA4"/>
    <w:rsid w:val="00881DDF"/>
    <w:rsid w:val="00887A57"/>
    <w:rsid w:val="008B672B"/>
    <w:rsid w:val="008C0618"/>
    <w:rsid w:val="008D2A2A"/>
    <w:rsid w:val="008D3F95"/>
    <w:rsid w:val="008F4B55"/>
    <w:rsid w:val="009012D6"/>
    <w:rsid w:val="00911A3F"/>
    <w:rsid w:val="009174B2"/>
    <w:rsid w:val="009368C6"/>
    <w:rsid w:val="009452DE"/>
    <w:rsid w:val="00954847"/>
    <w:rsid w:val="00973B47"/>
    <w:rsid w:val="0098029A"/>
    <w:rsid w:val="00985242"/>
    <w:rsid w:val="00992595"/>
    <w:rsid w:val="009A5667"/>
    <w:rsid w:val="009B08F7"/>
    <w:rsid w:val="009B51F7"/>
    <w:rsid w:val="009E241C"/>
    <w:rsid w:val="009E5A35"/>
    <w:rsid w:val="009F531A"/>
    <w:rsid w:val="00A111F3"/>
    <w:rsid w:val="00A308BC"/>
    <w:rsid w:val="00A3205E"/>
    <w:rsid w:val="00A346C7"/>
    <w:rsid w:val="00A3564A"/>
    <w:rsid w:val="00A7314D"/>
    <w:rsid w:val="00A81D7D"/>
    <w:rsid w:val="00A82134"/>
    <w:rsid w:val="00AA0CF4"/>
    <w:rsid w:val="00AA0F5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53BC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C2332"/>
    <w:rsid w:val="00CD0053"/>
    <w:rsid w:val="00CD2AF9"/>
    <w:rsid w:val="00CF4695"/>
    <w:rsid w:val="00CF4B50"/>
    <w:rsid w:val="00CF590B"/>
    <w:rsid w:val="00D002F8"/>
    <w:rsid w:val="00D076E6"/>
    <w:rsid w:val="00D1185C"/>
    <w:rsid w:val="00D13578"/>
    <w:rsid w:val="00D16C73"/>
    <w:rsid w:val="00D52270"/>
    <w:rsid w:val="00D55B19"/>
    <w:rsid w:val="00D75352"/>
    <w:rsid w:val="00D77325"/>
    <w:rsid w:val="00D81AF9"/>
    <w:rsid w:val="00D91ABD"/>
    <w:rsid w:val="00D946F1"/>
    <w:rsid w:val="00DB150D"/>
    <w:rsid w:val="00DD7BA2"/>
    <w:rsid w:val="00E255D2"/>
    <w:rsid w:val="00E32D44"/>
    <w:rsid w:val="00E4258E"/>
    <w:rsid w:val="00E43C76"/>
    <w:rsid w:val="00E44488"/>
    <w:rsid w:val="00E5182F"/>
    <w:rsid w:val="00E623C3"/>
    <w:rsid w:val="00E82BE6"/>
    <w:rsid w:val="00EB3A38"/>
    <w:rsid w:val="00F04843"/>
    <w:rsid w:val="00F16674"/>
    <w:rsid w:val="00F40189"/>
    <w:rsid w:val="00F67AA0"/>
    <w:rsid w:val="00F876E6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47804"/>
  <w15:chartTrackingRefBased/>
  <w15:docId w15:val="{1B021149-C8B3-4648-A6DB-6DD4E2E7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B672B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101</TotalTime>
  <Pages>15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6</cp:revision>
  <cp:lastPrinted>2025-03-03T01:57:00Z</cp:lastPrinted>
  <dcterms:created xsi:type="dcterms:W3CDTF">2025-12-14T14:50:00Z</dcterms:created>
  <dcterms:modified xsi:type="dcterms:W3CDTF">2025-12-14T18:16:00Z</dcterms:modified>
</cp:coreProperties>
</file>