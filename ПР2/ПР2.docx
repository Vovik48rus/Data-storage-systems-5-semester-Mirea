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3D9912EF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4146377C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3A496CE6" wp14:editId="4093C08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B5C19" w14:textId="51B5221D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</w:t>
            </w:r>
            <w:r w:rsidR="000D188C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РОССИИ</w:t>
            </w:r>
          </w:p>
        </w:tc>
      </w:tr>
      <w:tr w:rsidR="00D75352" w:rsidRPr="00D75352" w14:paraId="1D454A21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34782B39" w14:textId="29B086A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</w:t>
            </w:r>
            <w:r w:rsidR="000D18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государственное</w:t>
            </w:r>
            <w:r w:rsidR="000D18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бюджетное</w:t>
            </w:r>
            <w:r w:rsidR="000D18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образовательное</w:t>
            </w:r>
            <w:r w:rsidR="000D18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</w:t>
            </w:r>
            <w:r w:rsidR="000D188C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«МИРЭА</w:t>
            </w:r>
            <w:r w:rsidR="000D18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="000D18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Российский</w:t>
            </w:r>
            <w:r w:rsidR="000D18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технологический</w:t>
            </w:r>
            <w:r w:rsidR="000D188C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университет»</w:t>
            </w:r>
          </w:p>
          <w:p w14:paraId="011EFFBB" w14:textId="53E4AB54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</w:t>
            </w:r>
            <w:r w:rsidR="000D188C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МИРЭА</w:t>
            </w:r>
            <w:r w:rsidR="000D188C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C6C7C1C" wp14:editId="38E1FAA4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426C87B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6399960" w14:textId="1F471ED0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информационных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технологий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(ИИТ)</w:t>
      </w:r>
    </w:p>
    <w:p w14:paraId="6ABDBE7E" w14:textId="7638E1DC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практической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прикладной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информатики</w:t>
      </w:r>
      <w:r w:rsidR="000D188C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(ППИ)</w:t>
      </w:r>
    </w:p>
    <w:p w14:paraId="0C41DC5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5AE379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1796803B" w14:textId="66447FBA" w:rsidR="00D75352" w:rsidRPr="00441A17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</w:t>
      </w:r>
      <w:r w:rsidR="000D18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ПО</w:t>
      </w:r>
      <w:r w:rsidR="000D18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ПРАКТИЧЕСКОЙ</w:t>
      </w:r>
      <w:r w:rsidR="000D18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РАБОТЕ</w:t>
      </w:r>
      <w:r w:rsidR="000D18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№</w:t>
      </w:r>
      <w:r w:rsidR="000D188C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C24D56" w:rsidRPr="00441A17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2</w:t>
      </w:r>
    </w:p>
    <w:p w14:paraId="03C22703" w14:textId="51944F2F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</w:t>
      </w:r>
      <w:r w:rsidR="000D18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дисциплине</w:t>
      </w:r>
      <w:r w:rsidR="000D18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</w:t>
      </w:r>
      <w:r w:rsidR="000D18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хранения</w:t>
      </w:r>
      <w:r w:rsidR="000D188C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A5F4DD2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5393FD0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051F630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235E714C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45390001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792D2CA0" w14:textId="370F8B48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0D18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группы</w:t>
            </w:r>
            <w:r w:rsidR="000D18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515E2E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3AF47AF" w14:textId="5E94E4E5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ИВБО-20-23.</w:t>
            </w:r>
            <w:r w:rsidR="000D188C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365DD725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91386B9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D2450B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5E4C070A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36C1EE7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8E55B3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1E9119E" w14:textId="157764F4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</w:t>
            </w:r>
            <w:r w:rsidR="000D18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Екатерина</w:t>
            </w:r>
            <w:r w:rsidR="000D188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Сергеевна</w:t>
            </w:r>
          </w:p>
          <w:p w14:paraId="05559C9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06402B3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7C8645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DBD68B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66726E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6A0A284E" w14:textId="77777777" w:rsidTr="0045473C">
        <w:tc>
          <w:tcPr>
            <w:tcW w:w="2547" w:type="dxa"/>
          </w:tcPr>
          <w:p w14:paraId="25B7016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BD55B5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28DEEAD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2B920C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32BA0C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BC4B3E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435D60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0604D6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985CB6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CD9BCC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82B461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F2D356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4658D3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6E7AC6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0CCFBE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2E9822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332B77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BB5E085" w14:textId="13D3D61E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</w:t>
      </w:r>
      <w:r w:rsidR="000D188C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2025</w:t>
      </w:r>
      <w:r w:rsidR="000D188C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7B732B4D" w14:textId="1D84CB25" w:rsidR="00D002F8" w:rsidRPr="00441A17" w:rsidRDefault="00695930" w:rsidP="00441A17">
      <w:pPr>
        <w:pStyle w:val="a"/>
      </w:pPr>
      <w:r w:rsidRPr="00441A17">
        <w:lastRenderedPageBreak/>
        <w:t>ПРАКТИЧЕСКА</w:t>
      </w:r>
      <w:r w:rsidR="006A3115">
        <w:t>Я</w:t>
      </w:r>
      <w:r w:rsidR="000D188C">
        <w:t xml:space="preserve"> </w:t>
      </w:r>
      <w:r w:rsidRPr="00441A17">
        <w:t>РАБОТ</w:t>
      </w:r>
      <w:r w:rsidR="006A3115">
        <w:t>А</w:t>
      </w:r>
    </w:p>
    <w:p w14:paraId="1D49FBB1" w14:textId="67051F3F" w:rsidR="004D41EA" w:rsidRPr="00441A17" w:rsidRDefault="007F6F3A" w:rsidP="00441A17">
      <w:pPr>
        <w:pStyle w:val="2"/>
      </w:pPr>
      <w:r w:rsidRPr="007F6F3A">
        <w:t>Часть</w:t>
      </w:r>
      <w:r w:rsidR="000D188C">
        <w:t xml:space="preserve"> </w:t>
      </w:r>
      <w:r w:rsidRPr="007F6F3A">
        <w:t>І.</w:t>
      </w:r>
      <w:r w:rsidR="000D188C">
        <w:t xml:space="preserve"> </w:t>
      </w:r>
      <w:r w:rsidRPr="007F6F3A">
        <w:t>Выбор</w:t>
      </w:r>
      <w:r w:rsidR="000D188C">
        <w:t xml:space="preserve"> </w:t>
      </w:r>
      <w:r w:rsidRPr="007F6F3A">
        <w:t>и</w:t>
      </w:r>
      <w:r w:rsidR="000D188C">
        <w:t xml:space="preserve"> </w:t>
      </w:r>
      <w:r w:rsidRPr="007F6F3A">
        <w:t>подготовка</w:t>
      </w:r>
      <w:r w:rsidR="000D188C">
        <w:t xml:space="preserve"> </w:t>
      </w:r>
      <w:r w:rsidRPr="007F6F3A">
        <w:t>файловой</w:t>
      </w:r>
      <w:r w:rsidR="000D188C">
        <w:t xml:space="preserve"> </w:t>
      </w:r>
      <w:r w:rsidRPr="007F6F3A">
        <w:t>системы</w:t>
      </w:r>
    </w:p>
    <w:p w14:paraId="424C4277" w14:textId="000184FA" w:rsidR="006A3140" w:rsidRDefault="006A3140" w:rsidP="00441A17">
      <w:pPr>
        <w:pStyle w:val="3"/>
      </w:pPr>
      <w:r w:rsidRPr="00441A17">
        <w:t>Файловая</w:t>
      </w:r>
      <w:r w:rsidR="000D188C">
        <w:t xml:space="preserve"> </w:t>
      </w:r>
      <w:r w:rsidRPr="00441A17">
        <w:t>система</w:t>
      </w:r>
      <w:r w:rsidR="000D188C">
        <w:t xml:space="preserve"> </w:t>
      </w:r>
      <w:r w:rsidRPr="00441A17">
        <w:t>Ext4</w:t>
      </w:r>
    </w:p>
    <w:p w14:paraId="67C1BD5C" w14:textId="70B2BA41" w:rsidR="007615F3" w:rsidRPr="007615F3" w:rsidRDefault="007615F3" w:rsidP="007615F3">
      <w:pPr>
        <w:rPr>
          <w:lang w:eastAsia="zh-CN" w:bidi="hi-IN"/>
        </w:rPr>
      </w:pPr>
      <w:r w:rsidRPr="007615F3">
        <w:rPr>
          <w:lang w:eastAsia="zh-CN" w:bidi="hi-IN"/>
        </w:rPr>
        <w:t>Ext4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(</w:t>
      </w:r>
      <w:proofErr w:type="spellStart"/>
      <w:r w:rsidRPr="007615F3">
        <w:rPr>
          <w:lang w:eastAsia="zh-CN" w:bidi="hi-IN"/>
        </w:rPr>
        <w:t>Fourth</w:t>
      </w:r>
      <w:proofErr w:type="spellEnd"/>
      <w:r w:rsidR="000D188C">
        <w:rPr>
          <w:lang w:eastAsia="zh-CN" w:bidi="hi-IN"/>
        </w:rPr>
        <w:t xml:space="preserve"> </w:t>
      </w:r>
      <w:proofErr w:type="spellStart"/>
      <w:r w:rsidRPr="007615F3">
        <w:rPr>
          <w:lang w:eastAsia="zh-CN" w:bidi="hi-IN"/>
        </w:rPr>
        <w:t>Extended</w:t>
      </w:r>
      <w:proofErr w:type="spellEnd"/>
      <w:r w:rsidR="000D188C">
        <w:rPr>
          <w:lang w:eastAsia="zh-CN" w:bidi="hi-IN"/>
        </w:rPr>
        <w:t xml:space="preserve"> </w:t>
      </w:r>
      <w:proofErr w:type="spellStart"/>
      <w:r w:rsidRPr="007615F3">
        <w:rPr>
          <w:lang w:eastAsia="zh-CN" w:bidi="hi-IN"/>
        </w:rPr>
        <w:t>Filesystem</w:t>
      </w:r>
      <w:proofErr w:type="spellEnd"/>
      <w:r w:rsidRPr="007615F3">
        <w:rPr>
          <w:lang w:eastAsia="zh-CN" w:bidi="hi-IN"/>
        </w:rPr>
        <w:t>)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—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это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наиболее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распространённая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проверенная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временем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файловая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система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для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Linux.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является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развитием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Ext3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продолжает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активно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использоваться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большинстве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дистрибутивов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умолчанию.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Ext4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отличается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высокой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стабильностью,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поддержкой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больших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объёмов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данных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хорошей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производительностью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при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работе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разнообразными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нагрузками.</w:t>
      </w:r>
    </w:p>
    <w:p w14:paraId="12F5CB7D" w14:textId="0784BDB7" w:rsidR="00441A17" w:rsidRDefault="00441A17" w:rsidP="00441A17">
      <w:pPr>
        <w:rPr>
          <w:lang w:eastAsia="zh-CN" w:bidi="hi-IN"/>
        </w:rPr>
      </w:pPr>
      <w:r>
        <w:rPr>
          <w:lang w:eastAsia="zh-CN" w:bidi="hi-IN"/>
        </w:rPr>
        <w:t>Параметры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ФС:</w:t>
      </w:r>
    </w:p>
    <w:p w14:paraId="02ECC147" w14:textId="124B7795" w:rsidR="00441A17" w:rsidRDefault="00441A17" w:rsidP="00441A17">
      <w:pPr>
        <w:pStyle w:val="a1"/>
        <w:numPr>
          <w:ilvl w:val="0"/>
          <w:numId w:val="30"/>
        </w:numPr>
        <w:ind w:left="0" w:firstLine="709"/>
        <w:rPr>
          <w:lang w:eastAsia="zh-CN" w:bidi="hi-IN"/>
        </w:rPr>
      </w:pPr>
      <w:r w:rsidRPr="00441A17">
        <w:rPr>
          <w:lang w:eastAsia="zh-CN" w:bidi="hi-IN"/>
        </w:rPr>
        <w:t>Максимальный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размер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раздела:</w:t>
      </w:r>
      <w:r w:rsidR="000D188C">
        <w:rPr>
          <w:lang w:eastAsia="zh-CN" w:bidi="hi-IN"/>
        </w:rPr>
        <w:t xml:space="preserve"> </w:t>
      </w:r>
      <w:proofErr w:type="gramStart"/>
      <w:r w:rsidRPr="00441A17">
        <w:rPr>
          <w:lang w:eastAsia="zh-CN" w:bidi="hi-IN"/>
        </w:rPr>
        <w:t>50-100</w:t>
      </w:r>
      <w:proofErr w:type="gramEnd"/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Тб.</w:t>
      </w:r>
    </w:p>
    <w:p w14:paraId="74E6A95B" w14:textId="7F3DD412" w:rsidR="00441A17" w:rsidRDefault="00441A17" w:rsidP="00441A17">
      <w:pPr>
        <w:pStyle w:val="a1"/>
        <w:numPr>
          <w:ilvl w:val="0"/>
          <w:numId w:val="30"/>
        </w:numPr>
        <w:ind w:left="0" w:firstLine="709"/>
        <w:rPr>
          <w:lang w:eastAsia="zh-CN" w:bidi="hi-IN"/>
        </w:rPr>
      </w:pPr>
      <w:r w:rsidRPr="00441A17">
        <w:rPr>
          <w:lang w:eastAsia="zh-CN" w:bidi="hi-IN"/>
        </w:rPr>
        <w:t>Максимальный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размер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файла: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16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Тб.</w:t>
      </w:r>
    </w:p>
    <w:p w14:paraId="3325F4FF" w14:textId="4C256B42" w:rsidR="00441A17" w:rsidRDefault="00441A17" w:rsidP="00441A17">
      <w:pPr>
        <w:pStyle w:val="a1"/>
        <w:numPr>
          <w:ilvl w:val="0"/>
          <w:numId w:val="30"/>
        </w:numPr>
        <w:ind w:left="0" w:firstLine="709"/>
        <w:rPr>
          <w:lang w:eastAsia="zh-CN" w:bidi="hi-IN"/>
        </w:rPr>
      </w:pPr>
      <w:r w:rsidRPr="00441A17">
        <w:rPr>
          <w:lang w:eastAsia="zh-CN" w:bidi="hi-IN"/>
        </w:rPr>
        <w:t>Максимальное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количество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файлов: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4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млрд.</w:t>
      </w:r>
    </w:p>
    <w:p w14:paraId="3A2252D5" w14:textId="64C47B45" w:rsidR="00441A17" w:rsidRDefault="00441A17" w:rsidP="00441A17">
      <w:pPr>
        <w:pStyle w:val="a1"/>
        <w:numPr>
          <w:ilvl w:val="0"/>
          <w:numId w:val="30"/>
        </w:numPr>
        <w:ind w:left="0" w:firstLine="709"/>
        <w:rPr>
          <w:lang w:eastAsia="zh-CN" w:bidi="hi-IN"/>
        </w:rPr>
      </w:pPr>
      <w:r w:rsidRPr="00441A17">
        <w:rPr>
          <w:lang w:eastAsia="zh-CN" w:bidi="hi-IN"/>
        </w:rPr>
        <w:t>Максимальная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длина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имени: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255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символов.</w:t>
      </w:r>
    </w:p>
    <w:p w14:paraId="072FD68F" w14:textId="004E1E87" w:rsidR="00441A17" w:rsidRDefault="00441A17" w:rsidP="00441A17">
      <w:pPr>
        <w:pStyle w:val="a1"/>
        <w:numPr>
          <w:ilvl w:val="0"/>
          <w:numId w:val="30"/>
        </w:numPr>
        <w:ind w:left="0" w:firstLine="709"/>
        <w:rPr>
          <w:lang w:eastAsia="zh-CN" w:bidi="hi-IN"/>
        </w:rPr>
      </w:pPr>
      <w:r w:rsidRPr="00441A17">
        <w:rPr>
          <w:lang w:eastAsia="zh-CN" w:bidi="hi-IN"/>
        </w:rPr>
        <w:t>Количество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вложенных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каталогов: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не</w:t>
      </w:r>
      <w:r w:rsidR="000D188C">
        <w:rPr>
          <w:lang w:eastAsia="zh-CN" w:bidi="hi-IN"/>
        </w:rPr>
        <w:t xml:space="preserve"> </w:t>
      </w:r>
      <w:r w:rsidRPr="00441A17">
        <w:rPr>
          <w:lang w:eastAsia="zh-CN" w:bidi="hi-IN"/>
        </w:rPr>
        <w:t>ограничено.</w:t>
      </w:r>
    </w:p>
    <w:p w14:paraId="7E2E2409" w14:textId="259EBBB7" w:rsidR="00441A17" w:rsidRDefault="00441A17" w:rsidP="00441A17">
      <w:pPr>
        <w:pStyle w:val="a1"/>
        <w:ind w:left="709" w:firstLine="0"/>
        <w:rPr>
          <w:lang w:eastAsia="zh-CN" w:bidi="hi-IN"/>
        </w:rPr>
      </w:pPr>
      <w:r>
        <w:rPr>
          <w:lang w:eastAsia="zh-CN" w:bidi="hi-IN"/>
        </w:rPr>
        <w:t>Плюсы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Ext4:</w:t>
      </w:r>
    </w:p>
    <w:p w14:paraId="4B2965FB" w14:textId="5F044EF8" w:rsidR="00441A17" w:rsidRDefault="00441A17" w:rsidP="00441A17">
      <w:pPr>
        <w:pStyle w:val="a1"/>
        <w:numPr>
          <w:ilvl w:val="0"/>
          <w:numId w:val="32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Очень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стабильная,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проверенная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временем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файловая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система</w:t>
      </w:r>
    </w:p>
    <w:p w14:paraId="0E3A19A4" w14:textId="795AA884" w:rsidR="00441A17" w:rsidRDefault="00441A17" w:rsidP="00441A17">
      <w:pPr>
        <w:pStyle w:val="a1"/>
        <w:numPr>
          <w:ilvl w:val="0"/>
          <w:numId w:val="32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Поддерживается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всех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дистрибутивах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умолчанию</w:t>
      </w:r>
    </w:p>
    <w:p w14:paraId="65F658AE" w14:textId="05158467" w:rsidR="00441A17" w:rsidRDefault="00441A17" w:rsidP="00441A17">
      <w:pPr>
        <w:pStyle w:val="a1"/>
        <w:numPr>
          <w:ilvl w:val="0"/>
          <w:numId w:val="32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Продолжает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развиваться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улучшаться</w:t>
      </w:r>
    </w:p>
    <w:p w14:paraId="36B4FC94" w14:textId="343A0ECB" w:rsidR="00441A17" w:rsidRDefault="00441A17" w:rsidP="00441A17">
      <w:pPr>
        <w:pStyle w:val="a1"/>
        <w:numPr>
          <w:ilvl w:val="0"/>
          <w:numId w:val="32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Поддерживает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прозрачное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шифрование</w:t>
      </w:r>
    </w:p>
    <w:p w14:paraId="3F07DEC0" w14:textId="34358FFD" w:rsidR="00441A17" w:rsidRDefault="00441A17" w:rsidP="00441A17">
      <w:pPr>
        <w:pStyle w:val="a1"/>
        <w:ind w:left="709" w:firstLine="0"/>
        <w:rPr>
          <w:lang w:eastAsia="zh-CN" w:bidi="hi-IN"/>
        </w:rPr>
      </w:pPr>
      <w:r>
        <w:rPr>
          <w:lang w:eastAsia="zh-CN" w:bidi="hi-IN"/>
        </w:rPr>
        <w:t>Минусы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Ext4:</w:t>
      </w:r>
    </w:p>
    <w:p w14:paraId="2BF93C86" w14:textId="3D6D3A17" w:rsidR="00441A17" w:rsidRDefault="00441A17" w:rsidP="00441A17">
      <w:pPr>
        <w:pStyle w:val="a1"/>
        <w:numPr>
          <w:ilvl w:val="0"/>
          <w:numId w:val="3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Не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поддерживает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менеджер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томов</w:t>
      </w:r>
    </w:p>
    <w:p w14:paraId="1393B32E" w14:textId="4AD874C5" w:rsidR="00441A17" w:rsidRDefault="00441A17" w:rsidP="00441A17">
      <w:pPr>
        <w:pStyle w:val="a1"/>
        <w:numPr>
          <w:ilvl w:val="0"/>
          <w:numId w:val="3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Реальный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максимальный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объем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раздела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намного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меньше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одного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экзабайта</w:t>
      </w:r>
    </w:p>
    <w:p w14:paraId="32A1F1FC" w14:textId="35F5CFE8" w:rsidR="00441A17" w:rsidRDefault="00441A17" w:rsidP="00441A17">
      <w:pPr>
        <w:pStyle w:val="a1"/>
        <w:numPr>
          <w:ilvl w:val="0"/>
          <w:numId w:val="3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Не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поддерживает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новые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модные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технологии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вроде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шифрования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сжатия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лету,</w:t>
      </w:r>
      <w:r w:rsidR="000D188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copy-on-write</w:t>
      </w:r>
      <w:proofErr w:type="spellEnd"/>
      <w:r>
        <w:rPr>
          <w:lang w:eastAsia="zh-CN" w:bidi="hi-IN"/>
        </w:rPr>
        <w:t>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дедупликацию,</w:t>
      </w:r>
      <w:r w:rsidR="000D188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снапшоты</w:t>
      </w:r>
      <w:proofErr w:type="spellEnd"/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многое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другое.</w:t>
      </w:r>
    </w:p>
    <w:p w14:paraId="606A574C" w14:textId="3E455221" w:rsidR="00441A17" w:rsidRDefault="00BB4D41" w:rsidP="00BB4D41">
      <w:pPr>
        <w:pStyle w:val="3"/>
      </w:pPr>
      <w:r w:rsidRPr="00BB4D41">
        <w:lastRenderedPageBreak/>
        <w:t>Файловая</w:t>
      </w:r>
      <w:r w:rsidR="000D188C">
        <w:t xml:space="preserve"> </w:t>
      </w:r>
      <w:r w:rsidRPr="00BB4D41">
        <w:t>система</w:t>
      </w:r>
      <w:r w:rsidR="000D188C">
        <w:t xml:space="preserve"> </w:t>
      </w:r>
      <w:r w:rsidRPr="00BB4D41">
        <w:t>XFS</w:t>
      </w:r>
    </w:p>
    <w:p w14:paraId="0CB30F29" w14:textId="2DF2F209" w:rsidR="007615F3" w:rsidRPr="007615F3" w:rsidRDefault="007615F3" w:rsidP="007615F3">
      <w:pPr>
        <w:rPr>
          <w:lang w:eastAsia="zh-CN" w:bidi="hi-IN"/>
        </w:rPr>
      </w:pPr>
      <w:r w:rsidRPr="007615F3">
        <w:rPr>
          <w:lang w:eastAsia="zh-CN" w:bidi="hi-IN"/>
        </w:rPr>
        <w:t>XFS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—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это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высокопроизводительная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журнальная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файловая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система,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разработанная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компанией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SGI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позже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портированная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Linux.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предназначена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для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работы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очень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большими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файлами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разделами,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что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делает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её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популярной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серверных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высоконагруженных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системах.</w:t>
      </w:r>
    </w:p>
    <w:p w14:paraId="1117C121" w14:textId="0932ACFA" w:rsidR="00BB4D41" w:rsidRDefault="00BB4D41" w:rsidP="00BB4D41">
      <w:pPr>
        <w:rPr>
          <w:lang w:eastAsia="zh-CN" w:bidi="hi-IN"/>
        </w:rPr>
      </w:pPr>
      <w:r>
        <w:rPr>
          <w:lang w:eastAsia="zh-CN" w:bidi="hi-IN"/>
        </w:rPr>
        <w:t>Параметры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ФС:</w:t>
      </w:r>
    </w:p>
    <w:p w14:paraId="35EE4C33" w14:textId="61F21A13" w:rsidR="00BB4D41" w:rsidRPr="00BB4D41" w:rsidRDefault="00BB4D41" w:rsidP="00BB4D41">
      <w:pPr>
        <w:pStyle w:val="a1"/>
        <w:numPr>
          <w:ilvl w:val="0"/>
          <w:numId w:val="35"/>
        </w:numPr>
        <w:ind w:left="0" w:firstLine="709"/>
      </w:pPr>
      <w:r w:rsidRPr="00BB4D41">
        <w:t>Максимальный</w:t>
      </w:r>
      <w:r w:rsidR="000D188C">
        <w:t xml:space="preserve"> </w:t>
      </w:r>
      <w:r w:rsidRPr="00BB4D41">
        <w:t>размер</w:t>
      </w:r>
      <w:r w:rsidR="000D188C">
        <w:t xml:space="preserve"> </w:t>
      </w:r>
      <w:r w:rsidRPr="00BB4D41">
        <w:t>раздела:</w:t>
      </w:r>
      <w:r w:rsidR="000D188C">
        <w:t xml:space="preserve"> </w:t>
      </w:r>
      <w:r w:rsidRPr="00BB4D41">
        <w:t>8</w:t>
      </w:r>
      <w:r w:rsidR="000D188C">
        <w:t xml:space="preserve"> </w:t>
      </w:r>
      <w:r w:rsidRPr="00BB4D41">
        <w:t>экзабайт.</w:t>
      </w:r>
    </w:p>
    <w:p w14:paraId="11EE1F64" w14:textId="0B277D76" w:rsidR="00BB4D41" w:rsidRPr="00BB4D41" w:rsidRDefault="00BB4D41" w:rsidP="00BB4D41">
      <w:pPr>
        <w:pStyle w:val="a1"/>
        <w:numPr>
          <w:ilvl w:val="0"/>
          <w:numId w:val="35"/>
        </w:numPr>
        <w:ind w:left="0" w:firstLine="709"/>
      </w:pPr>
      <w:r w:rsidRPr="00BB4D41">
        <w:t>Максимальный</w:t>
      </w:r>
      <w:r w:rsidR="000D188C">
        <w:t xml:space="preserve"> </w:t>
      </w:r>
      <w:r w:rsidRPr="00BB4D41">
        <w:t>размер</w:t>
      </w:r>
      <w:r w:rsidR="000D188C">
        <w:t xml:space="preserve"> </w:t>
      </w:r>
      <w:r w:rsidRPr="00BB4D41">
        <w:t>файла:</w:t>
      </w:r>
      <w:r w:rsidR="000D188C">
        <w:t xml:space="preserve"> </w:t>
      </w:r>
      <w:r w:rsidRPr="00BB4D41">
        <w:t>8</w:t>
      </w:r>
      <w:r w:rsidR="000D188C">
        <w:t xml:space="preserve"> </w:t>
      </w:r>
      <w:r w:rsidRPr="00BB4D41">
        <w:t>экзабайт.</w:t>
      </w:r>
    </w:p>
    <w:p w14:paraId="7736F127" w14:textId="726A79BC" w:rsidR="00BB4D41" w:rsidRPr="00BB4D41" w:rsidRDefault="00BB4D41" w:rsidP="00BB4D41">
      <w:pPr>
        <w:pStyle w:val="a1"/>
        <w:numPr>
          <w:ilvl w:val="0"/>
          <w:numId w:val="35"/>
        </w:numPr>
        <w:ind w:left="0" w:firstLine="709"/>
      </w:pPr>
      <w:r w:rsidRPr="00BB4D41">
        <w:t>Максимальное</w:t>
      </w:r>
      <w:r w:rsidR="000D188C">
        <w:t xml:space="preserve"> </w:t>
      </w:r>
      <w:r w:rsidRPr="00BB4D41">
        <w:t>количество</w:t>
      </w:r>
      <w:r w:rsidR="000D188C">
        <w:t xml:space="preserve"> </w:t>
      </w:r>
      <w:r w:rsidRPr="00BB4D41">
        <w:t>файлов:</w:t>
      </w:r>
      <w:r w:rsidR="000D188C">
        <w:t xml:space="preserve"> </w:t>
      </w:r>
      <w:r w:rsidRPr="00BB4D41">
        <w:t>2</w:t>
      </w:r>
      <w:r w:rsidR="000D188C">
        <w:t xml:space="preserve"> </w:t>
      </w:r>
      <w:r w:rsidRPr="00BB4D41">
        <w:t>в</w:t>
      </w:r>
      <w:r w:rsidR="000D188C">
        <w:t xml:space="preserve"> </w:t>
      </w:r>
      <w:r w:rsidRPr="00BB4D41">
        <w:t>64</w:t>
      </w:r>
      <w:r w:rsidR="000D188C">
        <w:t xml:space="preserve"> </w:t>
      </w:r>
      <w:r w:rsidRPr="00BB4D41">
        <w:t>степени.</w:t>
      </w:r>
    </w:p>
    <w:p w14:paraId="11CE5D5B" w14:textId="1C177131" w:rsidR="00BB4D41" w:rsidRPr="00BB4D41" w:rsidRDefault="00BB4D41" w:rsidP="00BB4D41">
      <w:pPr>
        <w:pStyle w:val="a1"/>
        <w:numPr>
          <w:ilvl w:val="0"/>
          <w:numId w:val="35"/>
        </w:numPr>
        <w:ind w:left="0" w:firstLine="709"/>
      </w:pPr>
      <w:r w:rsidRPr="00BB4D41">
        <w:t>Максимальная</w:t>
      </w:r>
      <w:r w:rsidR="000D188C">
        <w:t xml:space="preserve"> </w:t>
      </w:r>
      <w:r w:rsidRPr="00BB4D41">
        <w:t>длина</w:t>
      </w:r>
      <w:r w:rsidR="000D188C">
        <w:t xml:space="preserve"> </w:t>
      </w:r>
      <w:r w:rsidRPr="00BB4D41">
        <w:t>имени:</w:t>
      </w:r>
      <w:r w:rsidR="000D188C">
        <w:t xml:space="preserve"> </w:t>
      </w:r>
      <w:r w:rsidRPr="00BB4D41">
        <w:t>256</w:t>
      </w:r>
      <w:r w:rsidR="000D188C">
        <w:t xml:space="preserve"> </w:t>
      </w:r>
      <w:r w:rsidRPr="00BB4D41">
        <w:t>символов.</w:t>
      </w:r>
    </w:p>
    <w:p w14:paraId="47CED81A" w14:textId="67D067EE" w:rsidR="00BB4D41" w:rsidRPr="00BB4D41" w:rsidRDefault="00BB4D41" w:rsidP="00BB4D41">
      <w:pPr>
        <w:pStyle w:val="a1"/>
        <w:numPr>
          <w:ilvl w:val="0"/>
          <w:numId w:val="35"/>
        </w:numPr>
        <w:ind w:left="0" w:firstLine="709"/>
      </w:pPr>
      <w:r w:rsidRPr="00BB4D41">
        <w:t>Количество</w:t>
      </w:r>
      <w:r w:rsidR="000D188C">
        <w:t xml:space="preserve"> </w:t>
      </w:r>
      <w:r w:rsidRPr="00BB4D41">
        <w:t>вложенных</w:t>
      </w:r>
      <w:r w:rsidR="000D188C">
        <w:t xml:space="preserve"> </w:t>
      </w:r>
      <w:r w:rsidRPr="00BB4D41">
        <w:t>каталогов:</w:t>
      </w:r>
      <w:r w:rsidR="000D188C">
        <w:t xml:space="preserve"> </w:t>
      </w:r>
      <w:r w:rsidRPr="00BB4D41">
        <w:t>не</w:t>
      </w:r>
      <w:r w:rsidR="000D188C">
        <w:t xml:space="preserve"> </w:t>
      </w:r>
      <w:r w:rsidRPr="00BB4D41">
        <w:t>ограничено.</w:t>
      </w:r>
    </w:p>
    <w:p w14:paraId="17F20F64" w14:textId="682B5A08" w:rsidR="00BB4D41" w:rsidRDefault="00BB4D41" w:rsidP="00BB4D41">
      <w:pPr>
        <w:pStyle w:val="a1"/>
        <w:ind w:left="709" w:firstLine="0"/>
        <w:rPr>
          <w:lang w:eastAsia="zh-CN" w:bidi="hi-IN"/>
        </w:rPr>
      </w:pPr>
      <w:r>
        <w:rPr>
          <w:lang w:eastAsia="zh-CN" w:bidi="hi-IN"/>
        </w:rPr>
        <w:t>Плюсы</w:t>
      </w:r>
      <w:r w:rsidR="000D188C">
        <w:rPr>
          <w:lang w:eastAsia="zh-CN" w:bidi="hi-IN"/>
        </w:rPr>
        <w:t xml:space="preserve"> </w:t>
      </w:r>
      <w:r w:rsidRPr="00BB4D41">
        <w:rPr>
          <w:lang w:eastAsia="zh-CN" w:bidi="hi-IN"/>
        </w:rPr>
        <w:t>XFS</w:t>
      </w:r>
      <w:r>
        <w:rPr>
          <w:lang w:eastAsia="zh-CN" w:bidi="hi-IN"/>
        </w:rPr>
        <w:t>:</w:t>
      </w:r>
    </w:p>
    <w:p w14:paraId="05BDD253" w14:textId="4BD825A4" w:rsidR="00BB4D41" w:rsidRPr="00BB4D41" w:rsidRDefault="00BB4D41" w:rsidP="00BB4D41">
      <w:pPr>
        <w:pStyle w:val="a1"/>
        <w:numPr>
          <w:ilvl w:val="0"/>
          <w:numId w:val="36"/>
        </w:numPr>
        <w:ind w:left="0" w:firstLine="709"/>
        <w:rPr>
          <w:lang w:eastAsia="zh-CN" w:bidi="hi-IN"/>
        </w:rPr>
      </w:pPr>
      <w:r w:rsidRPr="00BB4D41">
        <w:rPr>
          <w:lang w:eastAsia="zh-CN" w:bidi="hi-IN"/>
        </w:rPr>
        <w:t>Очень</w:t>
      </w:r>
      <w:r w:rsidR="000D188C">
        <w:rPr>
          <w:lang w:eastAsia="zh-CN" w:bidi="hi-IN"/>
        </w:rPr>
        <w:t xml:space="preserve"> </w:t>
      </w:r>
      <w:r w:rsidRPr="00BB4D41">
        <w:rPr>
          <w:lang w:eastAsia="zh-CN" w:bidi="hi-IN"/>
        </w:rPr>
        <w:t>стабильная</w:t>
      </w:r>
      <w:r w:rsidR="000D188C">
        <w:rPr>
          <w:lang w:eastAsia="zh-CN" w:bidi="hi-IN"/>
        </w:rPr>
        <w:t xml:space="preserve"> </w:t>
      </w:r>
      <w:r w:rsidRPr="00BB4D41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BB4D41">
        <w:rPr>
          <w:lang w:eastAsia="zh-CN" w:bidi="hi-IN"/>
        </w:rPr>
        <w:t>производительная.</w:t>
      </w:r>
    </w:p>
    <w:p w14:paraId="690C8670" w14:textId="3ED2D899" w:rsidR="00BB4D41" w:rsidRDefault="00BB4D41" w:rsidP="00BB4D41">
      <w:pPr>
        <w:pStyle w:val="a1"/>
        <w:ind w:left="709" w:firstLine="0"/>
        <w:rPr>
          <w:lang w:eastAsia="zh-CN" w:bidi="hi-IN"/>
        </w:rPr>
      </w:pPr>
      <w:r>
        <w:rPr>
          <w:lang w:eastAsia="zh-CN" w:bidi="hi-IN"/>
        </w:rPr>
        <w:t>Минусы</w:t>
      </w:r>
      <w:r w:rsidR="000D188C">
        <w:rPr>
          <w:lang w:eastAsia="zh-CN" w:bidi="hi-IN"/>
        </w:rPr>
        <w:t xml:space="preserve"> </w:t>
      </w:r>
      <w:r w:rsidRPr="00BB4D41">
        <w:rPr>
          <w:lang w:eastAsia="zh-CN" w:bidi="hi-IN"/>
        </w:rPr>
        <w:t>XFS</w:t>
      </w:r>
      <w:r>
        <w:rPr>
          <w:lang w:eastAsia="zh-CN" w:bidi="hi-IN"/>
        </w:rPr>
        <w:t>:</w:t>
      </w:r>
    </w:p>
    <w:p w14:paraId="48FC1B6E" w14:textId="7692AB92" w:rsidR="00BB4D41" w:rsidRDefault="00BB4D41" w:rsidP="00BB4D41">
      <w:pPr>
        <w:pStyle w:val="a1"/>
        <w:numPr>
          <w:ilvl w:val="0"/>
          <w:numId w:val="38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Не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поддерживает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возможности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файловых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систем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следующего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поколения,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такие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как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управление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томами,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сжатие,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дедупликацию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другие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возможности.</w:t>
      </w:r>
    </w:p>
    <w:p w14:paraId="411EC048" w14:textId="1E782E6E" w:rsidR="007615F3" w:rsidRDefault="00BB4D41" w:rsidP="007615F3">
      <w:pPr>
        <w:pStyle w:val="a1"/>
        <w:numPr>
          <w:ilvl w:val="0"/>
          <w:numId w:val="38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Разделы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XFS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можно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только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расширять,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уменьшать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нельзя.</w:t>
      </w:r>
    </w:p>
    <w:p w14:paraId="7D424673" w14:textId="7BE6E5D3" w:rsidR="007615F3" w:rsidRDefault="007615F3" w:rsidP="007615F3">
      <w:pPr>
        <w:pStyle w:val="3"/>
      </w:pPr>
      <w:r w:rsidRPr="00BB4D41">
        <w:t>Файловая</w:t>
      </w:r>
      <w:r w:rsidR="000D188C">
        <w:t xml:space="preserve"> </w:t>
      </w:r>
      <w:r w:rsidRPr="00BB4D41">
        <w:t>система</w:t>
      </w:r>
      <w:r w:rsidR="000D188C">
        <w:t xml:space="preserve"> </w:t>
      </w:r>
      <w:proofErr w:type="spellStart"/>
      <w:r w:rsidRPr="007615F3">
        <w:t>Btrfs</w:t>
      </w:r>
      <w:proofErr w:type="spellEnd"/>
    </w:p>
    <w:p w14:paraId="59F6E3BC" w14:textId="42CE4ED2" w:rsidR="007615F3" w:rsidRPr="007615F3" w:rsidRDefault="007615F3" w:rsidP="007615F3">
      <w:pPr>
        <w:rPr>
          <w:lang w:eastAsia="zh-CN" w:bidi="hi-IN"/>
        </w:rPr>
      </w:pPr>
      <w:proofErr w:type="spellStart"/>
      <w:r w:rsidRPr="007615F3">
        <w:rPr>
          <w:lang w:eastAsia="zh-CN" w:bidi="hi-IN"/>
        </w:rPr>
        <w:t>Btrfs</w:t>
      </w:r>
      <w:proofErr w:type="spellEnd"/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(B-</w:t>
      </w:r>
      <w:proofErr w:type="spellStart"/>
      <w:r w:rsidRPr="007615F3">
        <w:rPr>
          <w:lang w:eastAsia="zh-CN" w:bidi="hi-IN"/>
        </w:rPr>
        <w:t>tree</w:t>
      </w:r>
      <w:proofErr w:type="spellEnd"/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File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System)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—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современная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файловая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система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для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Linux,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разработанная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как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альтернатива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Ext4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XFS.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ориентирована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масштабируемость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поддержку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функций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следующего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поколения,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что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делает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её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похожей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на</w:t>
      </w:r>
      <w:r w:rsidR="000D188C">
        <w:rPr>
          <w:lang w:eastAsia="zh-CN" w:bidi="hi-IN"/>
        </w:rPr>
        <w:t xml:space="preserve"> </w:t>
      </w:r>
      <w:r w:rsidRPr="007615F3">
        <w:rPr>
          <w:lang w:eastAsia="zh-CN" w:bidi="hi-IN"/>
        </w:rPr>
        <w:t>ZFS.</w:t>
      </w:r>
    </w:p>
    <w:p w14:paraId="7295B13F" w14:textId="05EB5484" w:rsidR="007615F3" w:rsidRDefault="007615F3" w:rsidP="007615F3">
      <w:pPr>
        <w:rPr>
          <w:lang w:eastAsia="zh-CN" w:bidi="hi-IN"/>
        </w:rPr>
      </w:pPr>
      <w:r>
        <w:rPr>
          <w:lang w:eastAsia="zh-CN" w:bidi="hi-IN"/>
        </w:rPr>
        <w:t>Параметры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ФС:</w:t>
      </w:r>
    </w:p>
    <w:p w14:paraId="265BBD2C" w14:textId="3E567B59" w:rsidR="007615F3" w:rsidRDefault="007615F3" w:rsidP="007615F3">
      <w:pPr>
        <w:pStyle w:val="a1"/>
        <w:numPr>
          <w:ilvl w:val="0"/>
          <w:numId w:val="39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Максимальный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размер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раздела: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16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экзабайт.</w:t>
      </w:r>
    </w:p>
    <w:p w14:paraId="2874FC41" w14:textId="00625D8D" w:rsidR="007615F3" w:rsidRDefault="007615F3" w:rsidP="007615F3">
      <w:pPr>
        <w:pStyle w:val="a1"/>
        <w:numPr>
          <w:ilvl w:val="0"/>
          <w:numId w:val="39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Максимальный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размер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файла: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16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экзабайт.</w:t>
      </w:r>
    </w:p>
    <w:p w14:paraId="2AFE1717" w14:textId="054E9292" w:rsidR="007615F3" w:rsidRDefault="007615F3" w:rsidP="007615F3">
      <w:pPr>
        <w:pStyle w:val="a1"/>
        <w:numPr>
          <w:ilvl w:val="0"/>
          <w:numId w:val="39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Максимальное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количество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файлов: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2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64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степени.</w:t>
      </w:r>
    </w:p>
    <w:p w14:paraId="70C8A026" w14:textId="69B1ECB0" w:rsidR="007615F3" w:rsidRDefault="007615F3" w:rsidP="007615F3">
      <w:pPr>
        <w:pStyle w:val="a1"/>
        <w:numPr>
          <w:ilvl w:val="0"/>
          <w:numId w:val="39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Максимальная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длина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имени: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256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символов.</w:t>
      </w:r>
    </w:p>
    <w:p w14:paraId="5A664A15" w14:textId="2007A72C" w:rsidR="007615F3" w:rsidRDefault="007615F3" w:rsidP="007615F3">
      <w:pPr>
        <w:pStyle w:val="a1"/>
        <w:numPr>
          <w:ilvl w:val="0"/>
          <w:numId w:val="39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Количество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вложенных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каталогов: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ограничено.</w:t>
      </w:r>
    </w:p>
    <w:p w14:paraId="76BD884F" w14:textId="35FFA27A" w:rsidR="007615F3" w:rsidRDefault="007615F3" w:rsidP="007615F3">
      <w:pPr>
        <w:pStyle w:val="a1"/>
        <w:ind w:left="709" w:firstLine="0"/>
        <w:rPr>
          <w:lang w:eastAsia="zh-CN" w:bidi="hi-IN"/>
        </w:rPr>
      </w:pPr>
      <w:r>
        <w:rPr>
          <w:lang w:eastAsia="zh-CN" w:bidi="hi-IN"/>
        </w:rPr>
        <w:lastRenderedPageBreak/>
        <w:t>Плюсы</w:t>
      </w:r>
      <w:r w:rsidR="000D188C">
        <w:rPr>
          <w:lang w:eastAsia="zh-CN" w:bidi="hi-IN"/>
        </w:rPr>
        <w:t xml:space="preserve"> </w:t>
      </w:r>
      <w:proofErr w:type="spellStart"/>
      <w:r w:rsidRPr="007615F3">
        <w:rPr>
          <w:lang w:eastAsia="zh-CN" w:bidi="hi-IN"/>
        </w:rPr>
        <w:t>Btrfs</w:t>
      </w:r>
      <w:proofErr w:type="spellEnd"/>
      <w:r>
        <w:rPr>
          <w:lang w:eastAsia="zh-CN" w:bidi="hi-IN"/>
        </w:rPr>
        <w:t>:</w:t>
      </w:r>
    </w:p>
    <w:p w14:paraId="62840E8A" w14:textId="45C6A944" w:rsidR="007615F3" w:rsidRDefault="007615F3" w:rsidP="007615F3">
      <w:pPr>
        <w:pStyle w:val="a1"/>
        <w:numPr>
          <w:ilvl w:val="0"/>
          <w:numId w:val="40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Большие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лимиты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хорошая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масштабируемость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сравнению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Ext4.</w:t>
      </w:r>
    </w:p>
    <w:p w14:paraId="7F2EA28B" w14:textId="3863B6BD" w:rsidR="007615F3" w:rsidRDefault="007615F3" w:rsidP="007615F3">
      <w:pPr>
        <w:pStyle w:val="a1"/>
        <w:numPr>
          <w:ilvl w:val="0"/>
          <w:numId w:val="40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Поддержка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большинства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возможностей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современных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файловых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систем,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таких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как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менеджер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томов,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сжатие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лету,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дедупликация,</w:t>
      </w:r>
      <w:r w:rsidR="000D188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copy-on-write</w:t>
      </w:r>
      <w:proofErr w:type="spellEnd"/>
      <w:r>
        <w:rPr>
          <w:lang w:eastAsia="zh-CN" w:bidi="hi-IN"/>
        </w:rPr>
        <w:t>,</w:t>
      </w:r>
      <w:r w:rsidR="000D188C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снапшоты</w:t>
      </w:r>
      <w:proofErr w:type="spellEnd"/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многое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другое.</w:t>
      </w:r>
    </w:p>
    <w:p w14:paraId="4CC25559" w14:textId="18587610" w:rsidR="007615F3" w:rsidRDefault="007615F3" w:rsidP="007615F3">
      <w:pPr>
        <w:pStyle w:val="a1"/>
        <w:numPr>
          <w:ilvl w:val="0"/>
          <w:numId w:val="40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Поддержка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проверки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контрольных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сумм,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что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позволяет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точно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обнаружить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повреждение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данных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из-за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аппаратных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проблем.</w:t>
      </w:r>
    </w:p>
    <w:p w14:paraId="5A26B619" w14:textId="2446FEC6" w:rsidR="007615F3" w:rsidRDefault="007615F3" w:rsidP="007615F3">
      <w:pPr>
        <w:pStyle w:val="a1"/>
        <w:ind w:left="709" w:firstLine="0"/>
        <w:rPr>
          <w:lang w:eastAsia="zh-CN" w:bidi="hi-IN"/>
        </w:rPr>
      </w:pPr>
      <w:r>
        <w:rPr>
          <w:lang w:eastAsia="zh-CN" w:bidi="hi-IN"/>
        </w:rPr>
        <w:t>Минусы</w:t>
      </w:r>
      <w:r w:rsidR="000D188C">
        <w:rPr>
          <w:lang w:eastAsia="zh-CN" w:bidi="hi-IN"/>
        </w:rPr>
        <w:t xml:space="preserve"> </w:t>
      </w:r>
      <w:proofErr w:type="spellStart"/>
      <w:r w:rsidRPr="007615F3">
        <w:rPr>
          <w:lang w:eastAsia="zh-CN" w:bidi="hi-IN"/>
        </w:rPr>
        <w:t>Btrfs</w:t>
      </w:r>
      <w:proofErr w:type="spellEnd"/>
      <w:r>
        <w:rPr>
          <w:lang w:eastAsia="zh-CN" w:bidi="hi-IN"/>
        </w:rPr>
        <w:t>:</w:t>
      </w:r>
    </w:p>
    <w:p w14:paraId="01E813C9" w14:textId="04918926" w:rsidR="007615F3" w:rsidRDefault="007615F3" w:rsidP="007615F3">
      <w:pPr>
        <w:pStyle w:val="a1"/>
        <w:numPr>
          <w:ilvl w:val="0"/>
          <w:numId w:val="41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Файловая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система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относительно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новая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совсем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недавно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она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считается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стабильной.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Использование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новых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возможностей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может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привести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к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повреждению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данных.</w:t>
      </w:r>
    </w:p>
    <w:p w14:paraId="4F41575C" w14:textId="1DB7858A" w:rsidR="007615F3" w:rsidRDefault="007615F3" w:rsidP="007615F3">
      <w:pPr>
        <w:pStyle w:val="a1"/>
        <w:numPr>
          <w:ilvl w:val="0"/>
          <w:numId w:val="41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Отсутствие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шифрования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лету.</w:t>
      </w:r>
    </w:p>
    <w:p w14:paraId="18FE4129" w14:textId="4B44316C" w:rsidR="007615F3" w:rsidRDefault="007F6F3A" w:rsidP="007F6F3A">
      <w:pPr>
        <w:pStyle w:val="3"/>
      </w:pPr>
      <w:r>
        <w:t>Выбор</w:t>
      </w:r>
    </w:p>
    <w:p w14:paraId="13C58288" w14:textId="090880CB" w:rsidR="007F6F3A" w:rsidRDefault="007F6F3A" w:rsidP="007F6F3A">
      <w:pPr>
        <w:rPr>
          <w:lang w:eastAsia="zh-CN" w:bidi="hi-IN"/>
        </w:rPr>
      </w:pPr>
      <w:r w:rsidRPr="007F6F3A">
        <w:rPr>
          <w:lang w:eastAsia="zh-CN" w:bidi="hi-IN"/>
        </w:rPr>
        <w:t>Для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логического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тома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выбрана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файловая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система</w:t>
      </w:r>
      <w:r w:rsidR="000D188C">
        <w:rPr>
          <w:lang w:eastAsia="zh-CN" w:bidi="hi-IN"/>
        </w:rPr>
        <w:t xml:space="preserve"> </w:t>
      </w:r>
      <w:proofErr w:type="spellStart"/>
      <w:r w:rsidRPr="007F6F3A">
        <w:rPr>
          <w:lang w:eastAsia="zh-CN" w:bidi="hi-IN"/>
        </w:rPr>
        <w:t>Btrfs</w:t>
      </w:r>
      <w:proofErr w:type="spellEnd"/>
      <w:r w:rsidRPr="007F6F3A">
        <w:rPr>
          <w:lang w:eastAsia="zh-CN" w:bidi="hi-IN"/>
        </w:rPr>
        <w:t>,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так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как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она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является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ФС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нового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поколения: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поддерживает</w:t>
      </w:r>
      <w:r w:rsidR="000D188C">
        <w:rPr>
          <w:lang w:eastAsia="zh-CN" w:bidi="hi-IN"/>
        </w:rPr>
        <w:t xml:space="preserve"> </w:t>
      </w:r>
      <w:proofErr w:type="spellStart"/>
      <w:r w:rsidRPr="007F6F3A">
        <w:rPr>
          <w:lang w:eastAsia="zh-CN" w:bidi="hi-IN"/>
        </w:rPr>
        <w:t>снапшоты</w:t>
      </w:r>
      <w:proofErr w:type="spellEnd"/>
      <w:r w:rsidRPr="007F6F3A">
        <w:rPr>
          <w:lang w:eastAsia="zh-CN" w:bidi="hi-IN"/>
        </w:rPr>
        <w:t>,</w:t>
      </w:r>
      <w:r w:rsidR="000D188C">
        <w:rPr>
          <w:lang w:eastAsia="zh-CN" w:bidi="hi-IN"/>
        </w:rPr>
        <w:t xml:space="preserve"> </w:t>
      </w:r>
      <w:proofErr w:type="spellStart"/>
      <w:r w:rsidRPr="007F6F3A">
        <w:rPr>
          <w:lang w:eastAsia="zh-CN" w:bidi="hi-IN"/>
        </w:rPr>
        <w:t>copy-on-write</w:t>
      </w:r>
      <w:proofErr w:type="spellEnd"/>
      <w:r w:rsidRPr="007F6F3A">
        <w:rPr>
          <w:lang w:eastAsia="zh-CN" w:bidi="hi-IN"/>
        </w:rPr>
        <w:t>,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сжатие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контрольные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суммы.</w:t>
      </w:r>
    </w:p>
    <w:p w14:paraId="452D771D" w14:textId="652DE2A4" w:rsidR="007F6F3A" w:rsidRDefault="007F6F3A" w:rsidP="007F6F3A">
      <w:pPr>
        <w:rPr>
          <w:lang w:eastAsia="zh-CN" w:bidi="hi-IN"/>
        </w:rPr>
      </w:pPr>
      <w:r w:rsidRPr="007F6F3A">
        <w:rPr>
          <w:lang w:eastAsia="zh-CN" w:bidi="hi-IN"/>
        </w:rPr>
        <w:t>Размер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блока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выбран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4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КБ,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так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как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это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оптимальное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значение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для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универсального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использования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соответствует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стандарту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Linux.</w:t>
      </w:r>
    </w:p>
    <w:p w14:paraId="1C5327EF" w14:textId="52138B38" w:rsidR="007F6F3A" w:rsidRDefault="007F6F3A" w:rsidP="007F6F3A">
      <w:pPr>
        <w:rPr>
          <w:lang w:eastAsia="zh-CN" w:bidi="hi-IN"/>
        </w:rPr>
      </w:pPr>
      <w:r>
        <w:rPr>
          <w:lang w:eastAsia="zh-CN" w:bidi="hi-IN"/>
        </w:rPr>
        <w:t>Большинство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файлов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являются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маленькими,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поэтому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будет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проводить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тестирования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на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чтение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запись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множества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маленьких</w:t>
      </w:r>
      <w:r w:rsidR="000D188C">
        <w:rPr>
          <w:lang w:eastAsia="zh-CN" w:bidi="hi-IN"/>
        </w:rPr>
        <w:t xml:space="preserve"> </w:t>
      </w:r>
      <w:r>
        <w:rPr>
          <w:lang w:eastAsia="zh-CN" w:bidi="hi-IN"/>
        </w:rPr>
        <w:t>файлов.</w:t>
      </w:r>
    </w:p>
    <w:p w14:paraId="1EC38E0F" w14:textId="5BB93871" w:rsidR="007F6F3A" w:rsidRDefault="007F6F3A" w:rsidP="007F6F3A">
      <w:pPr>
        <w:pStyle w:val="2"/>
        <w:rPr>
          <w:lang w:eastAsia="zh-CN" w:bidi="hi-IN"/>
        </w:rPr>
      </w:pPr>
      <w:r w:rsidRPr="007F6F3A">
        <w:rPr>
          <w:lang w:eastAsia="zh-CN" w:bidi="hi-IN"/>
        </w:rPr>
        <w:t>Часть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ІІ.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Форматирование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и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монтирование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файловой</w:t>
      </w:r>
      <w:r w:rsidR="000D188C">
        <w:rPr>
          <w:lang w:eastAsia="zh-CN" w:bidi="hi-IN"/>
        </w:rPr>
        <w:t xml:space="preserve"> </w:t>
      </w:r>
      <w:r w:rsidRPr="007F6F3A">
        <w:rPr>
          <w:lang w:eastAsia="zh-CN" w:bidi="hi-IN"/>
        </w:rPr>
        <w:t>системы</w:t>
      </w:r>
    </w:p>
    <w:p w14:paraId="4E934CBC" w14:textId="74FF842F" w:rsidR="007F6F3A" w:rsidRDefault="000D188C" w:rsidP="000D188C">
      <w:pPr>
        <w:rPr>
          <w:lang w:eastAsia="zh-CN" w:bidi="hi-IN"/>
        </w:rPr>
      </w:pPr>
      <w:r w:rsidRPr="000D188C">
        <w:rPr>
          <w:lang w:eastAsia="zh-CN" w:bidi="hi-IN"/>
        </w:rPr>
        <w:t>Команда,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которая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форматирует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логический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том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именем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1v_2310048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из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группы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томов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vg_2310048,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создавая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нем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файловую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систему</w:t>
      </w:r>
      <w:r>
        <w:rPr>
          <w:lang w:eastAsia="zh-CN" w:bidi="hi-IN"/>
        </w:rPr>
        <w:t xml:space="preserve"> </w:t>
      </w:r>
      <w:proofErr w:type="spellStart"/>
      <w:r w:rsidRPr="000D188C">
        <w:rPr>
          <w:lang w:eastAsia="zh-CN" w:bidi="hi-IN"/>
        </w:rPr>
        <w:t>Btrfs</w:t>
      </w:r>
      <w:proofErr w:type="spellEnd"/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proofErr w:type="spellStart"/>
      <w:r w:rsidRPr="000D188C">
        <w:rPr>
          <w:lang w:eastAsia="zh-CN" w:bidi="hi-IN"/>
        </w:rPr>
        <w:t>представленн</w:t>
      </w:r>
      <w:r w:rsidR="004A563E">
        <w:rPr>
          <w:lang w:eastAsia="zh-CN" w:bidi="hi-IN"/>
        </w:rPr>
        <w:t>а</w:t>
      </w:r>
      <w:proofErr w:type="spellEnd"/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1.2</w:t>
      </w:r>
      <w:r w:rsidR="002A7A09">
        <w:rPr>
          <w:lang w:eastAsia="zh-CN" w:bidi="hi-IN"/>
        </w:rPr>
        <w:t>.1</w:t>
      </w:r>
    </w:p>
    <w:p w14:paraId="00316A44" w14:textId="0DD0F83C" w:rsidR="00FB06ED" w:rsidRDefault="00FB06ED" w:rsidP="000D188C">
      <w:pPr>
        <w:rPr>
          <w:lang w:eastAsia="zh-CN" w:bidi="hi-IN"/>
        </w:rPr>
      </w:pPr>
      <w:r>
        <w:rPr>
          <w:lang w:eastAsia="zh-CN" w:bidi="hi-IN"/>
        </w:rPr>
        <w:t>Результат создания:</w:t>
      </w:r>
    </w:p>
    <w:p w14:paraId="51BCE75D" w14:textId="3728FE66" w:rsidR="00FB06ED" w:rsidRDefault="00FB06ED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 xml:space="preserve">ФС: </w:t>
      </w:r>
      <w:proofErr w:type="spellStart"/>
      <w:r w:rsidRPr="00FB06ED">
        <w:rPr>
          <w:lang w:eastAsia="zh-CN" w:bidi="hi-IN"/>
        </w:rPr>
        <w:t>btrfs</w:t>
      </w:r>
      <w:proofErr w:type="spellEnd"/>
    </w:p>
    <w:p w14:paraId="3673A780" w14:textId="4A4D3FAB" w:rsidR="00FB06ED" w:rsidRPr="00FB06ED" w:rsidRDefault="00FB06ED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lastRenderedPageBreak/>
        <w:t xml:space="preserve">Размер </w:t>
      </w:r>
      <w:r>
        <w:rPr>
          <w:lang w:val="en-US" w:eastAsia="zh-CN" w:bidi="hi-IN"/>
        </w:rPr>
        <w:t>iNode:16K</w:t>
      </w:r>
    </w:p>
    <w:p w14:paraId="0B9ECE50" w14:textId="038B30E5" w:rsidR="00FB06ED" w:rsidRDefault="00FB06ED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Минимальный размер файла: 4</w:t>
      </w:r>
      <w:r>
        <w:rPr>
          <w:lang w:val="en-US" w:eastAsia="zh-CN" w:bidi="hi-IN"/>
        </w:rPr>
        <w:t>K</w:t>
      </w:r>
    </w:p>
    <w:p w14:paraId="0BC6265B" w14:textId="529774E9" w:rsidR="00FB06ED" w:rsidRPr="00FB06ED" w:rsidRDefault="00FB06ED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Размер ФС: 2</w:t>
      </w:r>
      <w:r>
        <w:rPr>
          <w:lang w:val="en-US" w:eastAsia="zh-CN" w:bidi="hi-IN"/>
        </w:rPr>
        <w:t>GiB</w:t>
      </w:r>
    </w:p>
    <w:p w14:paraId="674F3289" w14:textId="798901CB" w:rsidR="00FB06ED" w:rsidRPr="00FB06ED" w:rsidRDefault="00405A1B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 xml:space="preserve">Данные: </w:t>
      </w:r>
      <w:r w:rsidR="00FB06ED" w:rsidRPr="00FB06ED">
        <w:rPr>
          <w:lang w:eastAsia="zh-CN" w:bidi="hi-IN"/>
        </w:rPr>
        <w:t>Данные будут записываться в одну копию.</w:t>
      </w:r>
      <w:r w:rsidR="00FB06ED" w:rsidRPr="00FB06ED">
        <w:rPr>
          <w:lang w:eastAsia="zh-CN" w:bidi="hi-IN"/>
        </w:rPr>
        <w:t xml:space="preserve"> </w:t>
      </w:r>
      <w:r w:rsidR="00FB06ED" w:rsidRPr="00FB06ED">
        <w:rPr>
          <w:lang w:eastAsia="zh-CN" w:bidi="hi-IN"/>
        </w:rPr>
        <w:t xml:space="preserve">Выделено 8 </w:t>
      </w:r>
      <w:proofErr w:type="spellStart"/>
      <w:r w:rsidR="00FB06ED" w:rsidRPr="00FB06ED">
        <w:rPr>
          <w:lang w:eastAsia="zh-CN" w:bidi="hi-IN"/>
        </w:rPr>
        <w:t>MiB</w:t>
      </w:r>
      <w:proofErr w:type="spellEnd"/>
      <w:r w:rsidR="00FB06ED" w:rsidRPr="00FB06ED">
        <w:rPr>
          <w:lang w:eastAsia="zh-CN" w:bidi="hi-IN"/>
        </w:rPr>
        <w:t xml:space="preserve"> для начального блока данных.</w:t>
      </w:r>
    </w:p>
    <w:p w14:paraId="4A3376CB" w14:textId="46113C1E" w:rsidR="00FB06ED" w:rsidRPr="00FB06ED" w:rsidRDefault="00FB06ED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 xml:space="preserve">Метаданные: </w:t>
      </w:r>
      <w:r w:rsidRPr="00FB06ED">
        <w:rPr>
          <w:lang w:eastAsia="zh-CN" w:bidi="hi-IN"/>
        </w:rPr>
        <w:t>Каждый блок метаданных будет записан в два разных места на диске</w:t>
      </w:r>
      <w:r w:rsidRPr="00FB06ED">
        <w:rPr>
          <w:lang w:eastAsia="zh-CN" w:bidi="hi-IN"/>
        </w:rPr>
        <w:t xml:space="preserve">. </w:t>
      </w:r>
      <w:r w:rsidRPr="00FB06ED">
        <w:rPr>
          <w:lang w:eastAsia="zh-CN" w:bidi="hi-IN"/>
        </w:rPr>
        <w:t xml:space="preserve">Выделено 102.19 </w:t>
      </w:r>
      <w:proofErr w:type="spellStart"/>
      <w:r w:rsidRPr="00FB06ED">
        <w:rPr>
          <w:lang w:eastAsia="zh-CN" w:bidi="hi-IN"/>
        </w:rPr>
        <w:t>MiB</w:t>
      </w:r>
      <w:proofErr w:type="spellEnd"/>
      <w:r w:rsidRPr="00FB06ED">
        <w:rPr>
          <w:lang w:eastAsia="zh-CN" w:bidi="hi-IN"/>
        </w:rPr>
        <w:t xml:space="preserve"> для начального блока метаданных.</w:t>
      </w:r>
    </w:p>
    <w:p w14:paraId="4BA02FC2" w14:textId="1ABD97F0" w:rsidR="00FB06ED" w:rsidRPr="000D188C" w:rsidRDefault="00405A1B" w:rsidP="00405A1B">
      <w:pPr>
        <w:pStyle w:val="a1"/>
        <w:numPr>
          <w:ilvl w:val="0"/>
          <w:numId w:val="43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 xml:space="preserve">Системные данные: </w:t>
      </w:r>
      <w:r w:rsidR="00FB06ED" w:rsidRPr="00FB06ED">
        <w:rPr>
          <w:lang w:eastAsia="zh-CN" w:bidi="hi-IN"/>
        </w:rPr>
        <w:t xml:space="preserve">Данные будут записываться в одну копию. Выделено 8 </w:t>
      </w:r>
      <w:proofErr w:type="spellStart"/>
      <w:r w:rsidR="00FB06ED" w:rsidRPr="00FB06ED">
        <w:rPr>
          <w:lang w:eastAsia="zh-CN" w:bidi="hi-IN"/>
        </w:rPr>
        <w:t>MiB</w:t>
      </w:r>
      <w:proofErr w:type="spellEnd"/>
      <w:r w:rsidR="00FB06ED" w:rsidRPr="00FB06ED">
        <w:rPr>
          <w:lang w:eastAsia="zh-CN" w:bidi="hi-IN"/>
        </w:rPr>
        <w:t xml:space="preserve"> для системных данных</w:t>
      </w:r>
    </w:p>
    <w:p w14:paraId="5E6B287D" w14:textId="4FFD3873" w:rsidR="007F6F3A" w:rsidRDefault="007F6F3A" w:rsidP="007F6F3A">
      <w:pPr>
        <w:pStyle w:val="af5"/>
        <w:rPr>
          <w:lang w:eastAsia="zh-CN" w:bidi="hi-IN"/>
        </w:rPr>
      </w:pPr>
      <w:r w:rsidRPr="008019E1">
        <w:rPr>
          <w:noProof/>
        </w:rPr>
        <w:drawing>
          <wp:inline distT="0" distB="0" distL="0" distR="0" wp14:anchorId="406B62FA" wp14:editId="72C0EA6F">
            <wp:extent cx="5940425" cy="4126865"/>
            <wp:effectExtent l="0" t="0" r="3175" b="6985"/>
            <wp:docPr id="13755029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29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9B53" w14:textId="77777777" w:rsidR="002B3923" w:rsidRDefault="002B3923" w:rsidP="002B3923">
      <w:pPr>
        <w:pStyle w:val="afd"/>
      </w:pPr>
      <w:r w:rsidRPr="002B3923">
        <w:t xml:space="preserve">Рисунок 1.2.1 – Форматирование логического тома с созданием ФС </w:t>
      </w:r>
      <w:proofErr w:type="spellStart"/>
      <w:r w:rsidRPr="002B3923">
        <w:t>Btrfs</w:t>
      </w:r>
      <w:proofErr w:type="spellEnd"/>
    </w:p>
    <w:p w14:paraId="737969A6" w14:textId="0E8BDE73" w:rsidR="007F6F3A" w:rsidRPr="004A563E" w:rsidRDefault="000D188C" w:rsidP="002207E2">
      <w:pPr>
        <w:rPr>
          <w:lang w:eastAsia="zh-CN" w:bidi="hi-IN"/>
        </w:rPr>
      </w:pPr>
      <w:r w:rsidRPr="000D188C">
        <w:rPr>
          <w:lang w:eastAsia="zh-CN" w:bidi="hi-IN"/>
        </w:rPr>
        <w:t>Команда,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которая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создает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директорию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(папку)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именем</w:t>
      </w:r>
      <w:r>
        <w:rPr>
          <w:lang w:eastAsia="zh-CN" w:bidi="hi-IN"/>
        </w:rPr>
        <w:t xml:space="preserve"> </w:t>
      </w:r>
      <w:proofErr w:type="spellStart"/>
      <w:r w:rsidRPr="000D188C">
        <w:rPr>
          <w:lang w:eastAsia="zh-CN" w:bidi="hi-IN"/>
        </w:rPr>
        <w:t>btrfs</w:t>
      </w:r>
      <w:proofErr w:type="spellEnd"/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внутри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каталога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/</w:t>
      </w:r>
      <w:proofErr w:type="spellStart"/>
      <w:r w:rsidRPr="000D188C">
        <w:rPr>
          <w:lang w:eastAsia="zh-CN" w:bidi="hi-IN"/>
        </w:rPr>
        <w:t>mnt</w:t>
      </w:r>
      <w:proofErr w:type="spellEnd"/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которая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будет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служить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точкой</w:t>
      </w:r>
      <w:r w:rsidRPr="000D188C">
        <w:rPr>
          <w:lang w:eastAsia="zh-CN" w:bidi="hi-IN"/>
        </w:rPr>
        <w:t xml:space="preserve"> </w:t>
      </w:r>
      <w:r w:rsidRPr="000D188C">
        <w:rPr>
          <w:lang w:eastAsia="zh-CN" w:bidi="hi-IN"/>
        </w:rPr>
        <w:t>монтирования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вашей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файловой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системы</w:t>
      </w:r>
      <w:r>
        <w:rPr>
          <w:lang w:eastAsia="zh-CN" w:bidi="hi-IN"/>
        </w:rPr>
        <w:t xml:space="preserve"> </w:t>
      </w:r>
      <w:proofErr w:type="spellStart"/>
      <w:r w:rsidRPr="000D188C">
        <w:rPr>
          <w:lang w:eastAsia="zh-CN" w:bidi="hi-IN"/>
        </w:rPr>
        <w:t>Btrfs</w:t>
      </w:r>
      <w:proofErr w:type="spellEnd"/>
      <w:r w:rsidRPr="000D188C">
        <w:rPr>
          <w:lang w:eastAsia="zh-CN" w:bidi="hi-IN"/>
        </w:rPr>
        <w:t>.,</w:t>
      </w:r>
      <w:r>
        <w:rPr>
          <w:lang w:eastAsia="zh-CN" w:bidi="hi-IN"/>
        </w:rPr>
        <w:t xml:space="preserve"> </w:t>
      </w:r>
      <w:proofErr w:type="spellStart"/>
      <w:r w:rsidRPr="000D188C">
        <w:rPr>
          <w:lang w:eastAsia="zh-CN" w:bidi="hi-IN"/>
        </w:rPr>
        <w:t>представленна</w:t>
      </w:r>
      <w:proofErr w:type="spellEnd"/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1.2</w:t>
      </w:r>
      <w:r w:rsidR="002A7A09">
        <w:rPr>
          <w:lang w:eastAsia="zh-CN" w:bidi="hi-IN"/>
        </w:rPr>
        <w:t>.2</w:t>
      </w:r>
    </w:p>
    <w:p w14:paraId="0A12E22E" w14:textId="252976A2" w:rsidR="007F6F3A" w:rsidRDefault="007F6F3A" w:rsidP="007F6F3A">
      <w:pPr>
        <w:pStyle w:val="af5"/>
        <w:rPr>
          <w:lang w:eastAsia="zh-CN" w:bidi="hi-IN"/>
        </w:rPr>
      </w:pPr>
      <w:r w:rsidRPr="008019E1">
        <w:rPr>
          <w:noProof/>
        </w:rPr>
        <w:drawing>
          <wp:inline distT="0" distB="0" distL="0" distR="0" wp14:anchorId="42B8F540" wp14:editId="4CA56E44">
            <wp:extent cx="5125165" cy="400106"/>
            <wp:effectExtent l="0" t="0" r="0" b="0"/>
            <wp:docPr id="174023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1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88FF" w14:textId="77777777" w:rsidR="002B3923" w:rsidRDefault="002B3923" w:rsidP="002B3923">
      <w:pPr>
        <w:pStyle w:val="afd"/>
      </w:pPr>
      <w:r w:rsidRPr="002B3923">
        <w:t>Рисунок 1.2.2 – Создание директории /</w:t>
      </w:r>
      <w:proofErr w:type="spellStart"/>
      <w:r w:rsidRPr="002B3923">
        <w:t>mnt</w:t>
      </w:r>
      <w:proofErr w:type="spellEnd"/>
      <w:r w:rsidRPr="002B3923">
        <w:t>/</w:t>
      </w:r>
      <w:proofErr w:type="spellStart"/>
      <w:r w:rsidRPr="002B3923">
        <w:t>btrfs</w:t>
      </w:r>
      <w:proofErr w:type="spellEnd"/>
    </w:p>
    <w:p w14:paraId="0E627976" w14:textId="1C025744" w:rsidR="007F6F3A" w:rsidRPr="004A563E" w:rsidRDefault="00B37FCE" w:rsidP="002207E2">
      <w:pPr>
        <w:rPr>
          <w:lang w:eastAsia="zh-CN" w:bidi="hi-IN"/>
        </w:rPr>
      </w:pPr>
      <w:r w:rsidRPr="000D188C">
        <w:rPr>
          <w:lang w:eastAsia="zh-CN" w:bidi="hi-IN"/>
        </w:rPr>
        <w:lastRenderedPageBreak/>
        <w:t>Команда,</w:t>
      </w:r>
      <w:r w:rsidR="002207E2" w:rsidRPr="002207E2">
        <w:rPr>
          <w:lang w:eastAsia="zh-CN" w:bidi="hi-IN"/>
        </w:rPr>
        <w:t xml:space="preserve"> </w:t>
      </w:r>
      <w:r w:rsidR="002207E2" w:rsidRPr="002207E2">
        <w:rPr>
          <w:lang w:eastAsia="zh-CN" w:bidi="hi-IN"/>
        </w:rPr>
        <w:t>связывает логический том lv_2310048 с точкой монтирования /</w:t>
      </w:r>
      <w:proofErr w:type="spellStart"/>
      <w:r w:rsidR="002207E2" w:rsidRPr="002207E2">
        <w:rPr>
          <w:lang w:eastAsia="zh-CN" w:bidi="hi-IN"/>
        </w:rPr>
        <w:t>mnt</w:t>
      </w:r>
      <w:proofErr w:type="spellEnd"/>
      <w:r w:rsidR="002207E2" w:rsidRPr="002207E2">
        <w:rPr>
          <w:lang w:eastAsia="zh-CN" w:bidi="hi-IN"/>
        </w:rPr>
        <w:t>/</w:t>
      </w:r>
      <w:proofErr w:type="spellStart"/>
      <w:r w:rsidR="002207E2" w:rsidRPr="002207E2">
        <w:rPr>
          <w:lang w:eastAsia="zh-CN" w:bidi="hi-IN"/>
        </w:rPr>
        <w:t>btrfs</w:t>
      </w:r>
      <w:proofErr w:type="spellEnd"/>
      <w:r w:rsidR="002207E2" w:rsidRPr="002207E2">
        <w:rPr>
          <w:lang w:eastAsia="zh-CN" w:bidi="hi-IN"/>
        </w:rPr>
        <w:t>/, делая содержимое файловой системы доступной для работы через указанную директорию.</w:t>
      </w:r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proofErr w:type="spellStart"/>
      <w:r w:rsidRPr="000D188C">
        <w:rPr>
          <w:lang w:eastAsia="zh-CN" w:bidi="hi-IN"/>
        </w:rPr>
        <w:t>представленна</w:t>
      </w:r>
      <w:proofErr w:type="spellEnd"/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1.2</w:t>
      </w:r>
      <w:r w:rsidR="002A7A09">
        <w:rPr>
          <w:lang w:eastAsia="zh-CN" w:bidi="hi-IN"/>
        </w:rPr>
        <w:t>.</w:t>
      </w:r>
      <w:r w:rsidR="002A7A09">
        <w:rPr>
          <w:lang w:eastAsia="zh-CN" w:bidi="hi-IN"/>
        </w:rPr>
        <w:t>3</w:t>
      </w:r>
    </w:p>
    <w:p w14:paraId="4057F9FB" w14:textId="53C440DF" w:rsidR="007F6F3A" w:rsidRDefault="007F6F3A" w:rsidP="007F6F3A">
      <w:pPr>
        <w:pStyle w:val="af5"/>
        <w:rPr>
          <w:lang w:eastAsia="zh-CN" w:bidi="hi-IN"/>
        </w:rPr>
      </w:pPr>
      <w:r w:rsidRPr="008019E1">
        <w:rPr>
          <w:noProof/>
        </w:rPr>
        <w:drawing>
          <wp:inline distT="0" distB="0" distL="0" distR="0" wp14:anchorId="2AF98168" wp14:editId="40E636D1">
            <wp:extent cx="5940425" cy="207010"/>
            <wp:effectExtent l="0" t="0" r="3175" b="2540"/>
            <wp:docPr id="14107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FC2E" w14:textId="77777777" w:rsidR="002B3923" w:rsidRDefault="002B3923" w:rsidP="002B3923">
      <w:pPr>
        <w:pStyle w:val="afd"/>
      </w:pPr>
      <w:r w:rsidRPr="002B3923">
        <w:t>Рисунок 1.2.3 – Монтирование логического тома в /</w:t>
      </w:r>
      <w:proofErr w:type="spellStart"/>
      <w:r w:rsidRPr="002B3923">
        <w:t>mnt</w:t>
      </w:r>
      <w:proofErr w:type="spellEnd"/>
      <w:r w:rsidRPr="002B3923">
        <w:t>/</w:t>
      </w:r>
      <w:proofErr w:type="spellStart"/>
      <w:r w:rsidRPr="002B3923">
        <w:t>btrfs</w:t>
      </w:r>
      <w:proofErr w:type="spellEnd"/>
    </w:p>
    <w:p w14:paraId="5CAB5A83" w14:textId="122CE56B" w:rsidR="007F6F3A" w:rsidRDefault="00B37FCE" w:rsidP="004A563E">
      <w:pPr>
        <w:rPr>
          <w:lang w:eastAsia="zh-CN" w:bidi="hi-IN"/>
        </w:rPr>
      </w:pPr>
      <w:r w:rsidRPr="000D188C">
        <w:rPr>
          <w:lang w:eastAsia="zh-CN" w:bidi="hi-IN"/>
        </w:rPr>
        <w:t>Команда,</w:t>
      </w:r>
      <w:r w:rsidR="00604BC0">
        <w:rPr>
          <w:lang w:eastAsia="zh-CN" w:bidi="hi-IN"/>
        </w:rPr>
        <w:t xml:space="preserve"> которая </w:t>
      </w:r>
      <w:r w:rsidR="00604BC0" w:rsidRPr="00604BC0">
        <w:rPr>
          <w:lang w:eastAsia="zh-CN" w:bidi="hi-IN"/>
        </w:rPr>
        <w:t>выводит список файловых систем с указанием их типа, размера, использованного и свободного пространства.</w:t>
      </w:r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представленная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1.2</w:t>
      </w:r>
      <w:r w:rsidR="002A7A09">
        <w:rPr>
          <w:lang w:eastAsia="zh-CN" w:bidi="hi-IN"/>
        </w:rPr>
        <w:t>.4</w:t>
      </w:r>
    </w:p>
    <w:p w14:paraId="6A3E3B9C" w14:textId="204C6F29" w:rsidR="00405A1B" w:rsidRDefault="00405A1B" w:rsidP="004A563E">
      <w:pPr>
        <w:rPr>
          <w:lang w:eastAsia="zh-CN" w:bidi="hi-IN"/>
        </w:rPr>
      </w:pPr>
      <w:r>
        <w:rPr>
          <w:lang w:eastAsia="zh-CN" w:bidi="hi-IN"/>
        </w:rPr>
        <w:t xml:space="preserve">Устройство </w:t>
      </w:r>
      <w:r w:rsidRPr="00405A1B">
        <w:rPr>
          <w:lang w:eastAsia="zh-CN" w:bidi="hi-IN"/>
        </w:rPr>
        <w:t>/</w:t>
      </w:r>
      <w:proofErr w:type="spellStart"/>
      <w:r w:rsidRPr="00405A1B">
        <w:rPr>
          <w:lang w:eastAsia="zh-CN" w:bidi="hi-IN"/>
        </w:rPr>
        <w:t>dev</w:t>
      </w:r>
      <w:proofErr w:type="spellEnd"/>
      <w:r w:rsidRPr="00405A1B">
        <w:rPr>
          <w:lang w:eastAsia="zh-CN" w:bidi="hi-IN"/>
        </w:rPr>
        <w:t>/</w:t>
      </w:r>
      <w:proofErr w:type="spellStart"/>
      <w:r w:rsidRPr="00405A1B">
        <w:rPr>
          <w:lang w:eastAsia="zh-CN" w:bidi="hi-IN"/>
        </w:rPr>
        <w:t>mapper</w:t>
      </w:r>
      <w:proofErr w:type="spellEnd"/>
      <w:r w:rsidRPr="00405A1B">
        <w:rPr>
          <w:lang w:eastAsia="zh-CN" w:bidi="hi-IN"/>
        </w:rPr>
        <w:t>/vg_2310048-lv_2310048</w:t>
      </w:r>
      <w:r>
        <w:rPr>
          <w:lang w:eastAsia="zh-CN" w:bidi="hi-IN"/>
        </w:rPr>
        <w:t>:</w:t>
      </w:r>
    </w:p>
    <w:p w14:paraId="59A5F9EA" w14:textId="768D9D52" w:rsidR="00405A1B" w:rsidRDefault="00405A1B" w:rsidP="00405A1B">
      <w:pPr>
        <w:pStyle w:val="a1"/>
        <w:numPr>
          <w:ilvl w:val="0"/>
          <w:numId w:val="44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 xml:space="preserve">ФС: </w:t>
      </w:r>
      <w:proofErr w:type="spellStart"/>
      <w:r w:rsidRPr="00405A1B">
        <w:rPr>
          <w:lang w:eastAsia="zh-CN" w:bidi="hi-IN"/>
        </w:rPr>
        <w:t>btrfs</w:t>
      </w:r>
      <w:proofErr w:type="spellEnd"/>
    </w:p>
    <w:p w14:paraId="2B241F33" w14:textId="521DCF43" w:rsidR="00405A1B" w:rsidRDefault="00405A1B" w:rsidP="00405A1B">
      <w:pPr>
        <w:pStyle w:val="a1"/>
        <w:numPr>
          <w:ilvl w:val="0"/>
          <w:numId w:val="44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Общий размер файловой системы: 2G</w:t>
      </w:r>
    </w:p>
    <w:p w14:paraId="473191F5" w14:textId="534EA2DC" w:rsidR="00405A1B" w:rsidRDefault="00405A1B" w:rsidP="00405A1B">
      <w:pPr>
        <w:pStyle w:val="a1"/>
        <w:numPr>
          <w:ilvl w:val="0"/>
          <w:numId w:val="44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Используемое пространство: 5.8M</w:t>
      </w:r>
    </w:p>
    <w:p w14:paraId="5A1C05C1" w14:textId="3C2CDC9D" w:rsidR="00405A1B" w:rsidRDefault="00405A1B" w:rsidP="00405A1B">
      <w:pPr>
        <w:pStyle w:val="a1"/>
        <w:numPr>
          <w:ilvl w:val="0"/>
          <w:numId w:val="44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Свободное пространство: 1.8G</w:t>
      </w:r>
    </w:p>
    <w:p w14:paraId="081C6EB7" w14:textId="77713F77" w:rsidR="00405A1B" w:rsidRDefault="00405A1B" w:rsidP="00405A1B">
      <w:pPr>
        <w:pStyle w:val="a1"/>
        <w:numPr>
          <w:ilvl w:val="0"/>
          <w:numId w:val="44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Степень заполнения: 1%</w:t>
      </w:r>
    </w:p>
    <w:p w14:paraId="50AD9073" w14:textId="483A8916" w:rsidR="00405A1B" w:rsidRPr="00405A1B" w:rsidRDefault="00405A1B" w:rsidP="00405A1B">
      <w:pPr>
        <w:pStyle w:val="a1"/>
        <w:numPr>
          <w:ilvl w:val="0"/>
          <w:numId w:val="44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Точка монтирования: /</w:t>
      </w:r>
      <w:proofErr w:type="spellStart"/>
      <w:r w:rsidRPr="00405A1B">
        <w:rPr>
          <w:lang w:eastAsia="zh-CN" w:bidi="hi-IN"/>
        </w:rPr>
        <w:t>mnt</w:t>
      </w:r>
      <w:proofErr w:type="spellEnd"/>
      <w:r w:rsidRPr="00405A1B">
        <w:rPr>
          <w:lang w:eastAsia="zh-CN" w:bidi="hi-IN"/>
        </w:rPr>
        <w:t>/</w:t>
      </w:r>
      <w:proofErr w:type="spellStart"/>
      <w:r w:rsidRPr="00405A1B">
        <w:rPr>
          <w:lang w:eastAsia="zh-CN" w:bidi="hi-IN"/>
        </w:rPr>
        <w:t>btrfs</w:t>
      </w:r>
      <w:proofErr w:type="spellEnd"/>
    </w:p>
    <w:p w14:paraId="34BC2EA1" w14:textId="09C0C1E6" w:rsidR="007F6F3A" w:rsidRDefault="007F6F3A" w:rsidP="007F6F3A">
      <w:pPr>
        <w:pStyle w:val="af5"/>
        <w:rPr>
          <w:lang w:eastAsia="zh-CN" w:bidi="hi-IN"/>
        </w:rPr>
      </w:pPr>
      <w:r w:rsidRPr="008019E1">
        <w:rPr>
          <w:noProof/>
        </w:rPr>
        <w:drawing>
          <wp:inline distT="0" distB="0" distL="0" distR="0" wp14:anchorId="42DB555E" wp14:editId="7366D58E">
            <wp:extent cx="5940425" cy="317500"/>
            <wp:effectExtent l="0" t="0" r="3175" b="6350"/>
            <wp:docPr id="204909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6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90C2" w14:textId="77777777" w:rsidR="002B3923" w:rsidRDefault="002B3923" w:rsidP="002B3923">
      <w:pPr>
        <w:pStyle w:val="afd"/>
      </w:pPr>
      <w:r w:rsidRPr="002B3923">
        <w:t>Рисунок 1.2.4 – Проверка смонтированной файловой системы</w:t>
      </w:r>
    </w:p>
    <w:p w14:paraId="6C7EDBD4" w14:textId="0EC22985" w:rsidR="007F6F3A" w:rsidRDefault="003719B5" w:rsidP="003719B5">
      <w:pPr>
        <w:rPr>
          <w:lang w:eastAsia="zh-CN" w:bidi="hi-IN"/>
        </w:rPr>
      </w:pPr>
      <w:r w:rsidRPr="003719B5">
        <w:rPr>
          <w:lang w:eastAsia="zh-CN" w:bidi="hi-IN"/>
        </w:rPr>
        <w:t xml:space="preserve">С помощью команд создадим файл text.txt и перенесём его в </w:t>
      </w:r>
      <w:proofErr w:type="spellStart"/>
      <w:r w:rsidRPr="003719B5">
        <w:rPr>
          <w:lang w:eastAsia="zh-CN" w:bidi="hi-IN"/>
        </w:rPr>
        <w:t>примонтированную</w:t>
      </w:r>
      <w:proofErr w:type="spellEnd"/>
      <w:r w:rsidRPr="003719B5">
        <w:rPr>
          <w:lang w:eastAsia="zh-CN" w:bidi="hi-IN"/>
        </w:rPr>
        <w:t xml:space="preserve"> файловую систему</w:t>
      </w:r>
      <w:r w:rsidR="00525DBD">
        <w:rPr>
          <w:lang w:eastAsia="zh-CN" w:bidi="hi-IN"/>
        </w:rPr>
        <w:t xml:space="preserve">, </w:t>
      </w:r>
      <w:r w:rsidR="00B37FCE" w:rsidRPr="000D188C">
        <w:rPr>
          <w:lang w:eastAsia="zh-CN" w:bidi="hi-IN"/>
        </w:rPr>
        <w:t>представленная</w:t>
      </w:r>
      <w:r w:rsidR="00B37FCE">
        <w:rPr>
          <w:lang w:eastAsia="zh-CN" w:bidi="hi-IN"/>
        </w:rPr>
        <w:t xml:space="preserve"> </w:t>
      </w:r>
      <w:r w:rsidR="00B37FCE" w:rsidRPr="000D188C">
        <w:rPr>
          <w:lang w:eastAsia="zh-CN" w:bidi="hi-IN"/>
        </w:rPr>
        <w:t>на</w:t>
      </w:r>
      <w:r w:rsidR="00B37FCE">
        <w:rPr>
          <w:lang w:eastAsia="zh-CN" w:bidi="hi-IN"/>
        </w:rPr>
        <w:t xml:space="preserve"> </w:t>
      </w:r>
      <w:r w:rsidR="00B37FCE" w:rsidRPr="000D188C">
        <w:rPr>
          <w:lang w:eastAsia="zh-CN" w:bidi="hi-IN"/>
        </w:rPr>
        <w:t>рисунке</w:t>
      </w:r>
      <w:r w:rsidR="00B37FCE">
        <w:rPr>
          <w:lang w:eastAsia="zh-CN" w:bidi="hi-IN"/>
        </w:rPr>
        <w:t xml:space="preserve"> </w:t>
      </w:r>
      <w:r w:rsidR="00B37FCE" w:rsidRPr="000D188C">
        <w:rPr>
          <w:lang w:eastAsia="zh-CN" w:bidi="hi-IN"/>
        </w:rPr>
        <w:t>1.2</w:t>
      </w:r>
      <w:r w:rsidR="002A7A09">
        <w:rPr>
          <w:lang w:eastAsia="zh-CN" w:bidi="hi-IN"/>
        </w:rPr>
        <w:t>.</w:t>
      </w:r>
      <w:r w:rsidR="002A7A09">
        <w:rPr>
          <w:lang w:eastAsia="zh-CN" w:bidi="hi-IN"/>
        </w:rPr>
        <w:t>5</w:t>
      </w:r>
    </w:p>
    <w:p w14:paraId="59C44CF3" w14:textId="4AEA5705" w:rsidR="007F6F3A" w:rsidRDefault="007F6F3A" w:rsidP="007F6F3A">
      <w:pPr>
        <w:pStyle w:val="af5"/>
        <w:rPr>
          <w:lang w:eastAsia="zh-CN" w:bidi="hi-IN"/>
        </w:rPr>
      </w:pPr>
      <w:r w:rsidRPr="008019E1">
        <w:rPr>
          <w:noProof/>
        </w:rPr>
        <w:drawing>
          <wp:inline distT="0" distB="0" distL="0" distR="0" wp14:anchorId="1B193914" wp14:editId="31AF7B13">
            <wp:extent cx="5940425" cy="313055"/>
            <wp:effectExtent l="0" t="0" r="3175" b="0"/>
            <wp:docPr id="187441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5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D218" w14:textId="77777777" w:rsidR="002B3923" w:rsidRDefault="002B3923" w:rsidP="002B3923">
      <w:pPr>
        <w:pStyle w:val="afd"/>
      </w:pPr>
      <w:r w:rsidRPr="002B3923">
        <w:t xml:space="preserve">Рисунок 1.2.5 – Создание файла и перемещение в </w:t>
      </w:r>
      <w:proofErr w:type="spellStart"/>
      <w:r w:rsidRPr="002B3923">
        <w:t>Btrfs</w:t>
      </w:r>
      <w:proofErr w:type="spellEnd"/>
    </w:p>
    <w:p w14:paraId="2C226172" w14:textId="68F4C2CB" w:rsidR="007F6F3A" w:rsidRDefault="00B37FCE" w:rsidP="003719B5">
      <w:pPr>
        <w:rPr>
          <w:lang w:eastAsia="zh-CN" w:bidi="hi-IN"/>
        </w:rPr>
      </w:pPr>
      <w:r w:rsidRPr="000D188C">
        <w:rPr>
          <w:lang w:eastAsia="zh-CN" w:bidi="hi-IN"/>
        </w:rPr>
        <w:t>Команда,</w:t>
      </w:r>
      <w:r w:rsidR="00604BC0" w:rsidRPr="00604BC0">
        <w:rPr>
          <w:lang w:eastAsia="zh-CN" w:bidi="hi-IN"/>
        </w:rPr>
        <w:t xml:space="preserve"> </w:t>
      </w:r>
      <w:r w:rsidR="00604BC0">
        <w:rPr>
          <w:lang w:eastAsia="zh-CN" w:bidi="hi-IN"/>
        </w:rPr>
        <w:t>которая</w:t>
      </w:r>
      <w:r w:rsidR="003719B5">
        <w:rPr>
          <w:lang w:eastAsia="zh-CN" w:bidi="hi-IN"/>
        </w:rPr>
        <w:t xml:space="preserve"> выводит все файлы в текущей директории</w:t>
      </w:r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представленная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1.2</w:t>
      </w:r>
      <w:r w:rsidR="002A7A09">
        <w:rPr>
          <w:lang w:eastAsia="zh-CN" w:bidi="hi-IN"/>
        </w:rPr>
        <w:t>.</w:t>
      </w:r>
      <w:r w:rsidR="002A7A09">
        <w:rPr>
          <w:lang w:eastAsia="zh-CN" w:bidi="hi-IN"/>
        </w:rPr>
        <w:t>6</w:t>
      </w:r>
    </w:p>
    <w:p w14:paraId="3E010D15" w14:textId="24467C0E" w:rsidR="007F6F3A" w:rsidRDefault="007F6F3A" w:rsidP="007F6F3A">
      <w:pPr>
        <w:pStyle w:val="af5"/>
        <w:rPr>
          <w:lang w:eastAsia="zh-CN" w:bidi="hi-IN"/>
        </w:rPr>
      </w:pPr>
      <w:r w:rsidRPr="008019E1">
        <w:rPr>
          <w:noProof/>
        </w:rPr>
        <w:drawing>
          <wp:inline distT="0" distB="0" distL="0" distR="0" wp14:anchorId="3F11EF91" wp14:editId="2E205648">
            <wp:extent cx="4296375" cy="1771897"/>
            <wp:effectExtent l="0" t="0" r="9525" b="0"/>
            <wp:docPr id="7976824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24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0933" w14:textId="77777777" w:rsidR="002B3923" w:rsidRPr="002B3923" w:rsidRDefault="002B3923" w:rsidP="002B3923">
      <w:pPr>
        <w:pStyle w:val="afd"/>
        <w:rPr>
          <w:bCs/>
          <w:sz w:val="32"/>
          <w:lang w:eastAsia="en-US" w:bidi="ar-SA"/>
        </w:rPr>
      </w:pPr>
      <w:r w:rsidRPr="002B3923">
        <w:t>Рисунок 1.2.6 – Просмотр содержимого директории</w:t>
      </w:r>
    </w:p>
    <w:p w14:paraId="410651FD" w14:textId="0B2A8E76" w:rsidR="007F6F3A" w:rsidRDefault="00BC14A6" w:rsidP="00E83501">
      <w:pPr>
        <w:pStyle w:val="2"/>
      </w:pPr>
      <w:r w:rsidRPr="00BC14A6">
        <w:lastRenderedPageBreak/>
        <w:t>Часть</w:t>
      </w:r>
      <w:r w:rsidR="000D188C">
        <w:t xml:space="preserve"> </w:t>
      </w:r>
      <w:r w:rsidRPr="00BC14A6">
        <w:t>III.</w:t>
      </w:r>
      <w:r w:rsidR="000D188C">
        <w:t xml:space="preserve"> </w:t>
      </w:r>
      <w:r w:rsidRPr="00BC14A6">
        <w:t>Анализ</w:t>
      </w:r>
      <w:r w:rsidR="000D188C">
        <w:t xml:space="preserve"> </w:t>
      </w:r>
      <w:r w:rsidRPr="00BC14A6">
        <w:t>структуры</w:t>
      </w:r>
      <w:r w:rsidR="000D188C">
        <w:t xml:space="preserve"> </w:t>
      </w:r>
      <w:r w:rsidRPr="00BC14A6">
        <w:t>файловой</w:t>
      </w:r>
      <w:r w:rsidR="000D188C">
        <w:t xml:space="preserve"> </w:t>
      </w:r>
      <w:r w:rsidRPr="00BC14A6">
        <w:t>системы</w:t>
      </w:r>
    </w:p>
    <w:p w14:paraId="5B8C905B" w14:textId="48E46435" w:rsidR="00B37FCE" w:rsidRDefault="00B37FCE" w:rsidP="00B37FCE">
      <w:pPr>
        <w:rPr>
          <w:lang w:eastAsia="zh-CN" w:bidi="hi-IN"/>
        </w:rPr>
      </w:pPr>
      <w:r w:rsidRPr="000D188C">
        <w:rPr>
          <w:lang w:eastAsia="zh-CN" w:bidi="hi-IN"/>
        </w:rPr>
        <w:t>Команда,</w:t>
      </w:r>
      <w:r w:rsidR="00604BC0" w:rsidRPr="00604BC0">
        <w:rPr>
          <w:lang w:eastAsia="zh-CN" w:bidi="hi-IN"/>
        </w:rPr>
        <w:t xml:space="preserve"> </w:t>
      </w:r>
      <w:r w:rsidR="00604BC0">
        <w:rPr>
          <w:lang w:eastAsia="zh-CN" w:bidi="hi-IN"/>
        </w:rPr>
        <w:t>которая</w:t>
      </w:r>
      <w:r w:rsidR="003719B5">
        <w:rPr>
          <w:lang w:eastAsia="zh-CN" w:bidi="hi-IN"/>
        </w:rPr>
        <w:t xml:space="preserve"> выводит информацию о файловой системе</w:t>
      </w:r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представленная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</w:t>
      </w:r>
      <w:r w:rsidR="002A7A09">
        <w:rPr>
          <w:lang w:eastAsia="zh-CN" w:bidi="hi-IN"/>
        </w:rPr>
        <w:t>3</w:t>
      </w:r>
      <w:r w:rsidR="00A91B03">
        <w:rPr>
          <w:lang w:eastAsia="zh-CN" w:bidi="hi-IN"/>
        </w:rPr>
        <w:t>.1</w:t>
      </w:r>
    </w:p>
    <w:p w14:paraId="35F0C3D2" w14:textId="2283B5CC" w:rsidR="00566755" w:rsidRPr="000D188C" w:rsidRDefault="00566755" w:rsidP="00B37FCE">
      <w:pPr>
        <w:rPr>
          <w:lang w:eastAsia="zh-CN" w:bidi="hi-IN"/>
        </w:rPr>
      </w:pPr>
      <w:r>
        <w:rPr>
          <w:lang w:eastAsia="zh-CN" w:bidi="hi-IN"/>
        </w:rPr>
        <w:t>И</w:t>
      </w:r>
      <w:r>
        <w:rPr>
          <w:lang w:eastAsia="zh-CN" w:bidi="hi-IN"/>
        </w:rPr>
        <w:t>нформаци</w:t>
      </w:r>
      <w:r>
        <w:rPr>
          <w:lang w:eastAsia="zh-CN" w:bidi="hi-IN"/>
        </w:rPr>
        <w:t xml:space="preserve">я </w:t>
      </w:r>
      <w:r>
        <w:rPr>
          <w:lang w:eastAsia="zh-CN" w:bidi="hi-IN"/>
        </w:rPr>
        <w:t>о файловой системе</w:t>
      </w:r>
      <w:r>
        <w:rPr>
          <w:lang w:eastAsia="zh-CN" w:bidi="hi-IN"/>
        </w:rPr>
        <w:t xml:space="preserve"> </w:t>
      </w:r>
      <w:proofErr w:type="spellStart"/>
      <w:r w:rsidRPr="00566755">
        <w:rPr>
          <w:lang w:eastAsia="zh-CN" w:bidi="hi-IN"/>
        </w:rPr>
        <w:t>Btrfs</w:t>
      </w:r>
      <w:proofErr w:type="spellEnd"/>
      <w:r>
        <w:rPr>
          <w:lang w:eastAsia="zh-CN" w:bidi="hi-IN"/>
        </w:rPr>
        <w:t>:</w:t>
      </w:r>
    </w:p>
    <w:p w14:paraId="6CFDA5C1" w14:textId="731B2888" w:rsidR="00BC14A6" w:rsidRDefault="003719B5" w:rsidP="003719B5">
      <w:pPr>
        <w:pStyle w:val="a1"/>
        <w:numPr>
          <w:ilvl w:val="0"/>
          <w:numId w:val="45"/>
        </w:numPr>
        <w:ind w:left="0" w:firstLine="709"/>
        <w:rPr>
          <w:lang w:eastAsia="zh-CN" w:bidi="hi-IN"/>
        </w:rPr>
      </w:pPr>
      <w:r w:rsidRPr="003719B5">
        <w:rPr>
          <w:lang w:eastAsia="zh-CN" w:bidi="hi-IN"/>
        </w:rPr>
        <w:t>Максимальная длина имени файла</w:t>
      </w:r>
      <w:r>
        <w:rPr>
          <w:lang w:eastAsia="zh-CN" w:bidi="hi-IN"/>
        </w:rPr>
        <w:t>: 255</w:t>
      </w:r>
    </w:p>
    <w:p w14:paraId="0D78E6A7" w14:textId="5EA912F5" w:rsidR="003719B5" w:rsidRDefault="003719B5" w:rsidP="003719B5">
      <w:pPr>
        <w:pStyle w:val="a1"/>
        <w:numPr>
          <w:ilvl w:val="0"/>
          <w:numId w:val="45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Р</w:t>
      </w:r>
      <w:r w:rsidRPr="003719B5">
        <w:rPr>
          <w:lang w:eastAsia="zh-CN" w:bidi="hi-IN"/>
        </w:rPr>
        <w:t>азмер блока, который ядро использует при работе с файлами</w:t>
      </w:r>
      <w:r>
        <w:rPr>
          <w:lang w:eastAsia="zh-CN" w:bidi="hi-IN"/>
        </w:rPr>
        <w:t xml:space="preserve">: </w:t>
      </w:r>
      <w:r>
        <w:rPr>
          <w:lang w:eastAsia="zh-CN" w:bidi="hi-IN"/>
        </w:rPr>
        <w:t>4</w:t>
      </w:r>
      <w:r>
        <w:rPr>
          <w:lang w:val="en-US" w:eastAsia="zh-CN" w:bidi="hi-IN"/>
        </w:rPr>
        <w:t>K</w:t>
      </w:r>
    </w:p>
    <w:p w14:paraId="2C06DF91" w14:textId="40A8D96A" w:rsidR="003719B5" w:rsidRDefault="003719B5" w:rsidP="003719B5">
      <w:pPr>
        <w:pStyle w:val="a1"/>
        <w:numPr>
          <w:ilvl w:val="0"/>
          <w:numId w:val="45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М</w:t>
      </w:r>
      <w:r w:rsidRPr="003719B5">
        <w:rPr>
          <w:lang w:eastAsia="zh-CN" w:bidi="hi-IN"/>
        </w:rPr>
        <w:t>инимальная единица выделения для метаданных</w:t>
      </w:r>
      <w:r>
        <w:rPr>
          <w:lang w:eastAsia="zh-CN" w:bidi="hi-IN"/>
        </w:rPr>
        <w:t>: 4</w:t>
      </w:r>
      <w:r>
        <w:rPr>
          <w:lang w:val="en-US" w:eastAsia="zh-CN" w:bidi="hi-IN"/>
        </w:rPr>
        <w:t>K</w:t>
      </w:r>
    </w:p>
    <w:p w14:paraId="1637FB5C" w14:textId="6D22EB7D" w:rsidR="003719B5" w:rsidRPr="003719B5" w:rsidRDefault="003719B5" w:rsidP="003719B5">
      <w:pPr>
        <w:pStyle w:val="a1"/>
        <w:numPr>
          <w:ilvl w:val="0"/>
          <w:numId w:val="45"/>
        </w:numPr>
        <w:ind w:left="0" w:firstLine="709"/>
        <w:rPr>
          <w:lang w:eastAsia="zh-CN" w:bidi="hi-IN"/>
        </w:rPr>
      </w:pPr>
      <w:r>
        <w:rPr>
          <w:lang w:val="en-US" w:eastAsia="zh-CN" w:bidi="hi-IN"/>
        </w:rPr>
        <w:t>B</w:t>
      </w:r>
      <w:r w:rsidRPr="003719B5">
        <w:rPr>
          <w:lang w:eastAsia="zh-CN" w:bidi="hi-IN"/>
        </w:rPr>
        <w:t>сего блоков в файловой системе</w:t>
      </w:r>
      <w:r>
        <w:rPr>
          <w:lang w:eastAsia="zh-CN" w:bidi="hi-IN"/>
        </w:rPr>
        <w:t xml:space="preserve">: </w:t>
      </w:r>
      <w:r w:rsidRPr="003719B5">
        <w:rPr>
          <w:lang w:eastAsia="zh-CN" w:bidi="hi-IN"/>
        </w:rPr>
        <w:t>523 264</w:t>
      </w:r>
    </w:p>
    <w:p w14:paraId="0ECA7C22" w14:textId="0690CA18" w:rsidR="00566755" w:rsidRDefault="00566755" w:rsidP="00566755">
      <w:pPr>
        <w:pStyle w:val="a1"/>
        <w:numPr>
          <w:ilvl w:val="0"/>
          <w:numId w:val="45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>С</w:t>
      </w:r>
      <w:r w:rsidRPr="00566755">
        <w:rPr>
          <w:lang w:eastAsia="zh-CN" w:bidi="hi-IN"/>
        </w:rPr>
        <w:t>вободные блоки</w:t>
      </w:r>
      <w:r>
        <w:rPr>
          <w:lang w:eastAsia="zh-CN" w:bidi="hi-IN"/>
        </w:rPr>
        <w:t xml:space="preserve">: </w:t>
      </w:r>
      <w:r w:rsidRPr="00566755">
        <w:rPr>
          <w:lang w:eastAsia="zh-CN" w:bidi="hi-IN"/>
        </w:rPr>
        <w:t>521784</w:t>
      </w:r>
    </w:p>
    <w:p w14:paraId="1C60B9A0" w14:textId="68FBF82B" w:rsidR="00566755" w:rsidRDefault="00566755" w:rsidP="00566755">
      <w:pPr>
        <w:pStyle w:val="a1"/>
        <w:ind w:left="709" w:firstLine="0"/>
        <w:rPr>
          <w:lang w:eastAsia="zh-CN" w:bidi="hi-IN"/>
        </w:rPr>
      </w:pPr>
      <w:r w:rsidRPr="00566755">
        <w:rPr>
          <w:lang w:eastAsia="zh-CN" w:bidi="hi-IN"/>
        </w:rPr>
        <w:t xml:space="preserve">В </w:t>
      </w:r>
      <w:proofErr w:type="spellStart"/>
      <w:r w:rsidRPr="00566755">
        <w:rPr>
          <w:lang w:eastAsia="zh-CN" w:bidi="hi-IN"/>
        </w:rPr>
        <w:t>Btrfs</w:t>
      </w:r>
      <w:proofErr w:type="spellEnd"/>
      <w:r w:rsidRPr="00566755">
        <w:rPr>
          <w:lang w:eastAsia="zh-CN" w:bidi="hi-IN"/>
        </w:rPr>
        <w:t xml:space="preserve"> нет фиксированного пула </w:t>
      </w:r>
      <w:proofErr w:type="spellStart"/>
      <w:r w:rsidRPr="00566755">
        <w:rPr>
          <w:lang w:eastAsia="zh-CN" w:bidi="hi-IN"/>
        </w:rPr>
        <w:t>inode</w:t>
      </w:r>
      <w:proofErr w:type="spellEnd"/>
      <w:r>
        <w:rPr>
          <w:lang w:eastAsia="zh-CN" w:bidi="hi-IN"/>
        </w:rPr>
        <w:t>.</w:t>
      </w:r>
    </w:p>
    <w:p w14:paraId="221D7BE3" w14:textId="5A72C9E3" w:rsidR="00E83501" w:rsidRDefault="00E83501" w:rsidP="00E83501">
      <w:pPr>
        <w:pStyle w:val="af5"/>
        <w:rPr>
          <w:lang w:eastAsia="zh-CN" w:bidi="hi-IN"/>
        </w:rPr>
      </w:pPr>
      <w:r w:rsidRPr="003D4655">
        <w:rPr>
          <w:noProof/>
          <w:lang w:val="en-US"/>
        </w:rPr>
        <w:lastRenderedPageBreak/>
        <w:drawing>
          <wp:inline distT="0" distB="0" distL="0" distR="0" wp14:anchorId="00B7E076" wp14:editId="499FD658">
            <wp:extent cx="5940425" cy="5897880"/>
            <wp:effectExtent l="0" t="0" r="3175" b="7620"/>
            <wp:docPr id="19615980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980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2177" w14:textId="77777777" w:rsidR="008D01DD" w:rsidRPr="008D01DD" w:rsidRDefault="008D01DD" w:rsidP="008D01DD">
      <w:pPr>
        <w:pStyle w:val="afd"/>
        <w:rPr>
          <w:bCs/>
          <w:sz w:val="32"/>
          <w:lang w:eastAsia="en-US" w:bidi="ar-SA"/>
        </w:rPr>
      </w:pPr>
      <w:r w:rsidRPr="008D01DD">
        <w:t xml:space="preserve">Рисунок 1.3.1 – Анализ структуры файловой системы </w:t>
      </w:r>
      <w:proofErr w:type="spellStart"/>
      <w:r w:rsidRPr="008D01DD">
        <w:t>Btrfs</w:t>
      </w:r>
      <w:proofErr w:type="spellEnd"/>
    </w:p>
    <w:p w14:paraId="043A3F6C" w14:textId="7769F7FA" w:rsidR="00E83501" w:rsidRDefault="00E83501" w:rsidP="00E83501">
      <w:pPr>
        <w:pStyle w:val="2"/>
      </w:pPr>
      <w:r w:rsidRPr="00E83501">
        <w:t>Часть</w:t>
      </w:r>
      <w:r w:rsidR="000D188C">
        <w:t xml:space="preserve"> </w:t>
      </w:r>
      <w:r w:rsidRPr="00E83501">
        <w:t>IV.</w:t>
      </w:r>
      <w:r w:rsidR="000D188C">
        <w:t xml:space="preserve"> </w:t>
      </w:r>
      <w:r w:rsidRPr="00E83501">
        <w:t>Модификация</w:t>
      </w:r>
      <w:r w:rsidR="000D188C">
        <w:t xml:space="preserve"> </w:t>
      </w:r>
      <w:r w:rsidRPr="00E83501">
        <w:t>файловой</w:t>
      </w:r>
      <w:r w:rsidR="000D188C">
        <w:t xml:space="preserve"> </w:t>
      </w:r>
      <w:r w:rsidRPr="00E83501">
        <w:t>системы</w:t>
      </w:r>
    </w:p>
    <w:p w14:paraId="66F59985" w14:textId="0EDAB50D" w:rsidR="00E83501" w:rsidRDefault="00A91B03" w:rsidP="00E83501">
      <w:r w:rsidRPr="00A91B03">
        <w:rPr>
          <w:lang w:eastAsia="zh-CN" w:bidi="hi-IN"/>
        </w:rPr>
        <w:t xml:space="preserve">С помощью команд, </w:t>
      </w:r>
      <w:r w:rsidRPr="00A91B03">
        <w:rPr>
          <w:lang w:eastAsia="zh-CN" w:bidi="hi-IN"/>
        </w:rPr>
        <w:t>представлен</w:t>
      </w:r>
      <w:r>
        <w:rPr>
          <w:lang w:eastAsia="zh-CN" w:bidi="hi-IN"/>
        </w:rPr>
        <w:t xml:space="preserve">ных </w:t>
      </w:r>
      <w:r w:rsidRPr="00A91B03">
        <w:rPr>
          <w:lang w:eastAsia="zh-CN" w:bidi="hi-IN"/>
        </w:rPr>
        <w:t>на рисунке 1.</w:t>
      </w:r>
      <w:r>
        <w:rPr>
          <w:lang w:eastAsia="zh-CN" w:bidi="hi-IN"/>
        </w:rPr>
        <w:t>4</w:t>
      </w:r>
      <w:r w:rsidRPr="00A91B03">
        <w:rPr>
          <w:lang w:eastAsia="zh-CN" w:bidi="hi-IN"/>
        </w:rPr>
        <w:t>.</w:t>
      </w:r>
      <w:r>
        <w:rPr>
          <w:lang w:eastAsia="zh-CN" w:bidi="hi-IN"/>
        </w:rPr>
        <w:t xml:space="preserve">1 </w:t>
      </w:r>
      <w:r w:rsidRPr="00A91B03">
        <w:rPr>
          <w:lang w:eastAsia="zh-CN" w:bidi="hi-IN"/>
        </w:rPr>
        <w:t>был расширен групповой том (VG) и затем увеличен размер логического тома (LV)</w:t>
      </w:r>
      <w:r>
        <w:rPr>
          <w:lang w:eastAsia="zh-CN" w:bidi="hi-IN"/>
        </w:rPr>
        <w:t>.</w:t>
      </w:r>
    </w:p>
    <w:p w14:paraId="61F58EB5" w14:textId="3FE6CAE1" w:rsidR="00E83501" w:rsidRDefault="00E83501" w:rsidP="00E83501">
      <w:pPr>
        <w:pStyle w:val="af5"/>
      </w:pPr>
      <w:r w:rsidRPr="00E724D8">
        <w:rPr>
          <w:noProof/>
          <w:lang w:val="en-US"/>
        </w:rPr>
        <w:drawing>
          <wp:inline distT="0" distB="0" distL="0" distR="0" wp14:anchorId="140201F7" wp14:editId="2C122D9C">
            <wp:extent cx="5940425" cy="1284605"/>
            <wp:effectExtent l="0" t="0" r="3175" b="0"/>
            <wp:docPr id="632864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4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9393" w14:textId="77777777" w:rsidR="008D01DD" w:rsidRDefault="008D01DD" w:rsidP="008D01DD">
      <w:pPr>
        <w:pStyle w:val="afd"/>
      </w:pPr>
      <w:r w:rsidRPr="008D01DD">
        <w:t>Рисунок 1.4.1 – Увеличение размера группового и логического томов</w:t>
      </w:r>
    </w:p>
    <w:p w14:paraId="4DA51CFD" w14:textId="6E11FC29" w:rsidR="00E83501" w:rsidRDefault="00A91B03" w:rsidP="00A91B03">
      <w:r w:rsidRPr="00A91B03">
        <w:rPr>
          <w:lang w:eastAsia="zh-CN" w:bidi="hi-IN"/>
        </w:rPr>
        <w:lastRenderedPageBreak/>
        <w:t>С помощью команд</w:t>
      </w:r>
      <w:r>
        <w:rPr>
          <w:lang w:eastAsia="zh-CN" w:bidi="hi-IN"/>
        </w:rPr>
        <w:t>ы</w:t>
      </w:r>
      <w:r w:rsidRPr="00A91B03">
        <w:rPr>
          <w:lang w:eastAsia="zh-CN" w:bidi="hi-IN"/>
        </w:rPr>
        <w:t>, представлен</w:t>
      </w:r>
      <w:r>
        <w:rPr>
          <w:lang w:eastAsia="zh-CN" w:bidi="hi-IN"/>
        </w:rPr>
        <w:t>н</w:t>
      </w:r>
      <w:r>
        <w:rPr>
          <w:lang w:eastAsia="zh-CN" w:bidi="hi-IN"/>
        </w:rPr>
        <w:t xml:space="preserve">ой </w:t>
      </w:r>
      <w:r w:rsidRPr="00A91B03">
        <w:rPr>
          <w:lang w:eastAsia="zh-CN" w:bidi="hi-IN"/>
        </w:rPr>
        <w:t>на рисунке 1.</w:t>
      </w:r>
      <w:r>
        <w:rPr>
          <w:lang w:eastAsia="zh-CN" w:bidi="hi-IN"/>
        </w:rPr>
        <w:t>4</w:t>
      </w:r>
      <w:r w:rsidRPr="00A91B03">
        <w:rPr>
          <w:lang w:eastAsia="zh-CN" w:bidi="hi-IN"/>
        </w:rPr>
        <w:t>.</w:t>
      </w:r>
      <w:r>
        <w:rPr>
          <w:lang w:eastAsia="zh-CN" w:bidi="hi-IN"/>
        </w:rPr>
        <w:t>2</w:t>
      </w:r>
      <w:r>
        <w:rPr>
          <w:lang w:eastAsia="zh-CN" w:bidi="hi-IN"/>
        </w:rPr>
        <w:t xml:space="preserve"> </w:t>
      </w:r>
      <w:r w:rsidRPr="00A91B03">
        <w:rPr>
          <w:lang w:eastAsia="zh-CN" w:bidi="hi-IN"/>
        </w:rPr>
        <w:t>был</w:t>
      </w:r>
      <w:r>
        <w:rPr>
          <w:lang w:eastAsia="zh-CN" w:bidi="hi-IN"/>
        </w:rPr>
        <w:t>а</w:t>
      </w:r>
      <w:r w:rsidRPr="00A91B03">
        <w:rPr>
          <w:lang w:eastAsia="zh-CN" w:bidi="hi-IN"/>
        </w:rPr>
        <w:t xml:space="preserve"> расширен</w:t>
      </w:r>
      <w:r>
        <w:rPr>
          <w:lang w:eastAsia="zh-CN" w:bidi="hi-IN"/>
        </w:rPr>
        <w:t>а файловая система</w:t>
      </w:r>
      <w:r>
        <w:rPr>
          <w:lang w:eastAsia="zh-CN" w:bidi="hi-IN"/>
        </w:rPr>
        <w:t>.</w:t>
      </w:r>
    </w:p>
    <w:p w14:paraId="5255F3DF" w14:textId="45C19FF0" w:rsidR="00E83501" w:rsidRDefault="00E83501" w:rsidP="00E83501">
      <w:pPr>
        <w:pStyle w:val="af5"/>
      </w:pPr>
      <w:r>
        <w:rPr>
          <w:noProof/>
        </w:rPr>
        <w:drawing>
          <wp:inline distT="0" distB="0" distL="0" distR="0" wp14:anchorId="30218D5C" wp14:editId="1238CDBA">
            <wp:extent cx="5940425" cy="4476115"/>
            <wp:effectExtent l="0" t="0" r="3175" b="635"/>
            <wp:docPr id="11394535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35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41D5" w14:textId="77777777" w:rsidR="008D01DD" w:rsidRDefault="008D01DD" w:rsidP="008D01DD">
      <w:pPr>
        <w:pStyle w:val="afd"/>
      </w:pPr>
      <w:r w:rsidRPr="008D01DD">
        <w:t xml:space="preserve">Рисунок 1.4.2 – Расширение файловой системы </w:t>
      </w:r>
      <w:proofErr w:type="spellStart"/>
      <w:r w:rsidRPr="008D01DD">
        <w:t>Btrfs</w:t>
      </w:r>
      <w:proofErr w:type="spellEnd"/>
    </w:p>
    <w:p w14:paraId="1B9E2E19" w14:textId="1639A074" w:rsidR="00A91B03" w:rsidRDefault="00A91B03" w:rsidP="00A91B03">
      <w:pPr>
        <w:rPr>
          <w:lang w:eastAsia="zh-CN" w:bidi="hi-IN"/>
        </w:rPr>
      </w:pPr>
      <w:r w:rsidRPr="000D188C">
        <w:rPr>
          <w:lang w:eastAsia="zh-CN" w:bidi="hi-IN"/>
        </w:rPr>
        <w:t>Команда,</w:t>
      </w:r>
      <w:r>
        <w:rPr>
          <w:lang w:eastAsia="zh-CN" w:bidi="hi-IN"/>
        </w:rPr>
        <w:t xml:space="preserve"> которая </w:t>
      </w:r>
      <w:r w:rsidRPr="00604BC0">
        <w:rPr>
          <w:lang w:eastAsia="zh-CN" w:bidi="hi-IN"/>
        </w:rPr>
        <w:t>выводит список файловых систем с указанием их типа, размера, использованного и свободного пространства.</w:t>
      </w:r>
      <w:r w:rsidRPr="000D188C">
        <w:rPr>
          <w:lang w:eastAsia="zh-CN" w:bidi="hi-IN"/>
        </w:rPr>
        <w:t>,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представленная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рисунке</w:t>
      </w:r>
      <w:r>
        <w:rPr>
          <w:lang w:eastAsia="zh-CN" w:bidi="hi-IN"/>
        </w:rPr>
        <w:t xml:space="preserve"> </w:t>
      </w:r>
      <w:r w:rsidRPr="000D188C">
        <w:rPr>
          <w:lang w:eastAsia="zh-CN" w:bidi="hi-IN"/>
        </w:rPr>
        <w:t>1.</w:t>
      </w:r>
      <w:r>
        <w:rPr>
          <w:lang w:eastAsia="zh-CN" w:bidi="hi-IN"/>
        </w:rPr>
        <w:t>4</w:t>
      </w:r>
      <w:r>
        <w:rPr>
          <w:lang w:eastAsia="zh-CN" w:bidi="hi-IN"/>
        </w:rPr>
        <w:t>.</w:t>
      </w:r>
      <w:r>
        <w:rPr>
          <w:lang w:eastAsia="zh-CN" w:bidi="hi-IN"/>
        </w:rPr>
        <w:t>3</w:t>
      </w:r>
    </w:p>
    <w:p w14:paraId="1E5B24E3" w14:textId="77777777" w:rsidR="00A91B03" w:rsidRDefault="00A91B03" w:rsidP="00A91B03">
      <w:pPr>
        <w:rPr>
          <w:lang w:eastAsia="zh-CN" w:bidi="hi-IN"/>
        </w:rPr>
      </w:pPr>
      <w:r>
        <w:rPr>
          <w:lang w:eastAsia="zh-CN" w:bidi="hi-IN"/>
        </w:rPr>
        <w:t xml:space="preserve">Устройство </w:t>
      </w:r>
      <w:r w:rsidRPr="00405A1B">
        <w:rPr>
          <w:lang w:eastAsia="zh-CN" w:bidi="hi-IN"/>
        </w:rPr>
        <w:t>/</w:t>
      </w:r>
      <w:proofErr w:type="spellStart"/>
      <w:r w:rsidRPr="00405A1B">
        <w:rPr>
          <w:lang w:eastAsia="zh-CN" w:bidi="hi-IN"/>
        </w:rPr>
        <w:t>dev</w:t>
      </w:r>
      <w:proofErr w:type="spellEnd"/>
      <w:r w:rsidRPr="00405A1B">
        <w:rPr>
          <w:lang w:eastAsia="zh-CN" w:bidi="hi-IN"/>
        </w:rPr>
        <w:t>/</w:t>
      </w:r>
      <w:proofErr w:type="spellStart"/>
      <w:r w:rsidRPr="00405A1B">
        <w:rPr>
          <w:lang w:eastAsia="zh-CN" w:bidi="hi-IN"/>
        </w:rPr>
        <w:t>mapper</w:t>
      </w:r>
      <w:proofErr w:type="spellEnd"/>
      <w:r w:rsidRPr="00405A1B">
        <w:rPr>
          <w:lang w:eastAsia="zh-CN" w:bidi="hi-IN"/>
        </w:rPr>
        <w:t>/vg_2310048-lv_2310048</w:t>
      </w:r>
      <w:r>
        <w:rPr>
          <w:lang w:eastAsia="zh-CN" w:bidi="hi-IN"/>
        </w:rPr>
        <w:t>:</w:t>
      </w:r>
    </w:p>
    <w:p w14:paraId="29A2EDF6" w14:textId="77777777" w:rsidR="00A91B03" w:rsidRDefault="00A91B03" w:rsidP="00A91B03">
      <w:pPr>
        <w:pStyle w:val="a1"/>
        <w:numPr>
          <w:ilvl w:val="0"/>
          <w:numId w:val="46"/>
        </w:numPr>
        <w:ind w:left="0" w:firstLine="709"/>
        <w:rPr>
          <w:lang w:eastAsia="zh-CN" w:bidi="hi-IN"/>
        </w:rPr>
      </w:pPr>
      <w:r>
        <w:rPr>
          <w:lang w:eastAsia="zh-CN" w:bidi="hi-IN"/>
        </w:rPr>
        <w:t xml:space="preserve">ФС: </w:t>
      </w:r>
      <w:proofErr w:type="spellStart"/>
      <w:r w:rsidRPr="00405A1B">
        <w:rPr>
          <w:lang w:eastAsia="zh-CN" w:bidi="hi-IN"/>
        </w:rPr>
        <w:t>btrfs</w:t>
      </w:r>
      <w:proofErr w:type="spellEnd"/>
    </w:p>
    <w:p w14:paraId="6A8FB382" w14:textId="3F8A9032" w:rsidR="00A91B03" w:rsidRDefault="00A91B03" w:rsidP="00A91B03">
      <w:pPr>
        <w:pStyle w:val="a1"/>
        <w:numPr>
          <w:ilvl w:val="0"/>
          <w:numId w:val="46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 xml:space="preserve">Общий размер файловой системы: </w:t>
      </w:r>
      <w:r>
        <w:rPr>
          <w:lang w:eastAsia="zh-CN" w:bidi="hi-IN"/>
        </w:rPr>
        <w:t>4</w:t>
      </w:r>
      <w:r w:rsidRPr="00405A1B">
        <w:rPr>
          <w:lang w:eastAsia="zh-CN" w:bidi="hi-IN"/>
        </w:rPr>
        <w:t>G</w:t>
      </w:r>
    </w:p>
    <w:p w14:paraId="25E66476" w14:textId="77777777" w:rsidR="00A91B03" w:rsidRDefault="00A91B03" w:rsidP="00A91B03">
      <w:pPr>
        <w:pStyle w:val="a1"/>
        <w:numPr>
          <w:ilvl w:val="0"/>
          <w:numId w:val="46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Используемое пространство: 5.8M</w:t>
      </w:r>
    </w:p>
    <w:p w14:paraId="12A8BB5E" w14:textId="13B0A1AA" w:rsidR="00A91B03" w:rsidRDefault="00A91B03" w:rsidP="00A91B03">
      <w:pPr>
        <w:pStyle w:val="a1"/>
        <w:numPr>
          <w:ilvl w:val="0"/>
          <w:numId w:val="46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 xml:space="preserve">Свободное пространство: </w:t>
      </w:r>
      <w:r>
        <w:rPr>
          <w:lang w:eastAsia="zh-CN" w:bidi="hi-IN"/>
        </w:rPr>
        <w:t>3</w:t>
      </w:r>
      <w:r w:rsidRPr="00405A1B">
        <w:rPr>
          <w:lang w:eastAsia="zh-CN" w:bidi="hi-IN"/>
        </w:rPr>
        <w:t>.8G</w:t>
      </w:r>
    </w:p>
    <w:p w14:paraId="6E28B6F9" w14:textId="77777777" w:rsidR="00A91B03" w:rsidRDefault="00A91B03" w:rsidP="00A91B03">
      <w:pPr>
        <w:pStyle w:val="a1"/>
        <w:numPr>
          <w:ilvl w:val="0"/>
          <w:numId w:val="46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Степень заполнения: 1%</w:t>
      </w:r>
    </w:p>
    <w:p w14:paraId="4FD945EE" w14:textId="3BEBB641" w:rsidR="00E83501" w:rsidRDefault="00A91B03" w:rsidP="00A91B03">
      <w:pPr>
        <w:pStyle w:val="a1"/>
        <w:numPr>
          <w:ilvl w:val="0"/>
          <w:numId w:val="46"/>
        </w:numPr>
        <w:ind w:left="0" w:firstLine="709"/>
        <w:rPr>
          <w:lang w:eastAsia="zh-CN" w:bidi="hi-IN"/>
        </w:rPr>
      </w:pPr>
      <w:r w:rsidRPr="00405A1B">
        <w:rPr>
          <w:lang w:eastAsia="zh-CN" w:bidi="hi-IN"/>
        </w:rPr>
        <w:t>Точка монтирования: /</w:t>
      </w:r>
      <w:proofErr w:type="spellStart"/>
      <w:r w:rsidRPr="00405A1B">
        <w:rPr>
          <w:lang w:eastAsia="zh-CN" w:bidi="hi-IN"/>
        </w:rPr>
        <w:t>mnt</w:t>
      </w:r>
      <w:proofErr w:type="spellEnd"/>
      <w:r w:rsidRPr="00405A1B">
        <w:rPr>
          <w:lang w:eastAsia="zh-CN" w:bidi="hi-IN"/>
        </w:rPr>
        <w:t>/</w:t>
      </w:r>
      <w:proofErr w:type="spellStart"/>
      <w:r w:rsidRPr="00405A1B">
        <w:rPr>
          <w:lang w:eastAsia="zh-CN" w:bidi="hi-IN"/>
        </w:rPr>
        <w:t>btrfs</w:t>
      </w:r>
      <w:proofErr w:type="spellEnd"/>
    </w:p>
    <w:p w14:paraId="5D5C8989" w14:textId="505EE8B9" w:rsidR="00E83501" w:rsidRDefault="00E83501" w:rsidP="00E83501">
      <w:pPr>
        <w:pStyle w:val="af5"/>
      </w:pPr>
      <w:r w:rsidRPr="00F22855">
        <w:rPr>
          <w:noProof/>
          <w:lang w:val="en-US"/>
        </w:rPr>
        <w:lastRenderedPageBreak/>
        <w:drawing>
          <wp:inline distT="0" distB="0" distL="0" distR="0" wp14:anchorId="6412DEA4" wp14:editId="42F426D3">
            <wp:extent cx="5940425" cy="651510"/>
            <wp:effectExtent l="0" t="0" r="3175" b="0"/>
            <wp:docPr id="46258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0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3EAE" w14:textId="77777777" w:rsidR="008D01DD" w:rsidRDefault="008D01DD" w:rsidP="008D01DD">
      <w:pPr>
        <w:pStyle w:val="afd"/>
      </w:pPr>
      <w:r w:rsidRPr="008D01DD">
        <w:t>Рисунок 1.4.3 – Проверка расширенной файловой системы</w:t>
      </w:r>
    </w:p>
    <w:p w14:paraId="3BD9099A" w14:textId="3F801E11" w:rsidR="00E83501" w:rsidRPr="00A91B03" w:rsidRDefault="00A91B03" w:rsidP="00E83501">
      <w:r w:rsidRPr="00A91B03">
        <w:rPr>
          <w:lang w:eastAsia="zh-CN" w:bidi="hi-IN"/>
        </w:rPr>
        <w:t>С помощью команд, представленных на рисунке 1.4.</w:t>
      </w:r>
      <w:r w:rsidR="002B3923">
        <w:rPr>
          <w:lang w:eastAsia="zh-CN" w:bidi="hi-IN"/>
        </w:rPr>
        <w:t>4</w:t>
      </w:r>
      <w:r w:rsidRPr="00A91B03">
        <w:rPr>
          <w:lang w:eastAsia="zh-CN" w:bidi="hi-IN"/>
        </w:rPr>
        <w:t xml:space="preserve"> бы</w:t>
      </w:r>
      <w:r>
        <w:rPr>
          <w:lang w:eastAsia="zh-CN" w:bidi="hi-IN"/>
        </w:rPr>
        <w:t xml:space="preserve">ла </w:t>
      </w:r>
      <w:proofErr w:type="spellStart"/>
      <w:r>
        <w:rPr>
          <w:lang w:eastAsia="zh-CN" w:bidi="hi-IN"/>
        </w:rPr>
        <w:t>примотирована</w:t>
      </w:r>
      <w:proofErr w:type="spellEnd"/>
      <w:r>
        <w:rPr>
          <w:lang w:eastAsia="zh-CN" w:bidi="hi-IN"/>
        </w:rPr>
        <w:t xml:space="preserve"> ФС и уменьшена на 2</w:t>
      </w:r>
      <w:r>
        <w:rPr>
          <w:lang w:val="en-US" w:eastAsia="zh-CN" w:bidi="hi-IN"/>
        </w:rPr>
        <w:t>G</w:t>
      </w:r>
      <w:r w:rsidRPr="00A91B03">
        <w:rPr>
          <w:lang w:eastAsia="zh-CN" w:bidi="hi-IN"/>
        </w:rPr>
        <w:t>.</w:t>
      </w:r>
    </w:p>
    <w:p w14:paraId="31008A03" w14:textId="78C1A454" w:rsidR="00E83501" w:rsidRDefault="00E83501" w:rsidP="00E83501">
      <w:pPr>
        <w:pStyle w:val="af5"/>
      </w:pPr>
      <w:r w:rsidRPr="00F22855">
        <w:rPr>
          <w:noProof/>
          <w:lang w:val="en-US"/>
        </w:rPr>
        <w:drawing>
          <wp:inline distT="0" distB="0" distL="0" distR="0" wp14:anchorId="37CA245A" wp14:editId="60E151A8">
            <wp:extent cx="5940425" cy="657225"/>
            <wp:effectExtent l="0" t="0" r="3175" b="9525"/>
            <wp:docPr id="42812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1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034A" w14:textId="77777777" w:rsidR="008D01DD" w:rsidRDefault="008D01DD" w:rsidP="008D01DD">
      <w:pPr>
        <w:pStyle w:val="afd"/>
      </w:pPr>
      <w:r w:rsidRPr="008D01DD">
        <w:t>Рисунок 1.4.4 – Уменьшение размера файловой системы</w:t>
      </w:r>
    </w:p>
    <w:p w14:paraId="3C8C1885" w14:textId="54C1D430" w:rsidR="00E83501" w:rsidRDefault="002B3923" w:rsidP="002B3923">
      <w:r w:rsidRPr="00A91B03">
        <w:rPr>
          <w:lang w:eastAsia="zh-CN" w:bidi="hi-IN"/>
        </w:rPr>
        <w:t>С помощью команд, представленных на рисунке 1.4.</w:t>
      </w:r>
      <w:r w:rsidR="008D01DD">
        <w:rPr>
          <w:lang w:eastAsia="zh-CN" w:bidi="hi-IN"/>
        </w:rPr>
        <w:t>5</w:t>
      </w:r>
      <w:r w:rsidRPr="00A91B03">
        <w:rPr>
          <w:lang w:eastAsia="zh-CN" w:bidi="hi-IN"/>
        </w:rPr>
        <w:t xml:space="preserve"> бы</w:t>
      </w:r>
      <w:r>
        <w:rPr>
          <w:lang w:eastAsia="zh-CN" w:bidi="hi-IN"/>
        </w:rPr>
        <w:t>л</w:t>
      </w:r>
      <w:r>
        <w:rPr>
          <w:lang w:eastAsia="zh-CN" w:bidi="hi-IN"/>
        </w:rPr>
        <w:t xml:space="preserve">и выведенные файлы и папки в </w:t>
      </w:r>
      <w:proofErr w:type="spellStart"/>
      <w:r>
        <w:rPr>
          <w:lang w:eastAsia="zh-CN" w:bidi="hi-IN"/>
        </w:rPr>
        <w:t>примонтированной</w:t>
      </w:r>
      <w:proofErr w:type="spellEnd"/>
      <w:r>
        <w:rPr>
          <w:lang w:eastAsia="zh-CN" w:bidi="hi-IN"/>
        </w:rPr>
        <w:t xml:space="preserve"> директории</w:t>
      </w:r>
      <w:r w:rsidRPr="00A91B03">
        <w:rPr>
          <w:lang w:eastAsia="zh-CN" w:bidi="hi-IN"/>
        </w:rPr>
        <w:t>.</w:t>
      </w:r>
    </w:p>
    <w:p w14:paraId="65958B8B" w14:textId="317D9AE8" w:rsidR="00E83501" w:rsidRDefault="00E83501" w:rsidP="00E83501">
      <w:pPr>
        <w:pStyle w:val="af5"/>
      </w:pPr>
      <w:r w:rsidRPr="00F22855">
        <w:rPr>
          <w:noProof/>
          <w:lang w:val="en-US"/>
        </w:rPr>
        <w:drawing>
          <wp:inline distT="0" distB="0" distL="0" distR="0" wp14:anchorId="3AAC8781" wp14:editId="07D735CF">
            <wp:extent cx="5940425" cy="1059180"/>
            <wp:effectExtent l="0" t="0" r="3175" b="7620"/>
            <wp:docPr id="184797607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607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5BD0" w14:textId="77777777" w:rsidR="008D01DD" w:rsidRPr="008D01DD" w:rsidRDefault="008D01DD" w:rsidP="008D01DD">
      <w:pPr>
        <w:pStyle w:val="afd"/>
        <w:rPr>
          <w:bCs/>
          <w:sz w:val="32"/>
          <w:lang w:eastAsia="en-US" w:bidi="ar-SA"/>
        </w:rPr>
      </w:pPr>
      <w:r w:rsidRPr="008D01DD">
        <w:t xml:space="preserve">Рисунок 1.4.5 – Просмотр содержимого </w:t>
      </w:r>
      <w:proofErr w:type="spellStart"/>
      <w:r w:rsidRPr="008D01DD">
        <w:t>примонтированной</w:t>
      </w:r>
      <w:proofErr w:type="spellEnd"/>
      <w:r w:rsidRPr="008D01DD">
        <w:t xml:space="preserve"> директории</w:t>
      </w:r>
    </w:p>
    <w:p w14:paraId="4CDECF96" w14:textId="38DD4BB6" w:rsidR="00E83501" w:rsidRDefault="00E83501" w:rsidP="00E83501">
      <w:pPr>
        <w:pStyle w:val="2"/>
      </w:pPr>
      <w:r w:rsidRPr="00E83501">
        <w:t>Часть</w:t>
      </w:r>
      <w:r w:rsidR="000D188C">
        <w:t xml:space="preserve"> </w:t>
      </w:r>
      <w:r w:rsidRPr="00E83501">
        <w:t>V.</w:t>
      </w:r>
      <w:r w:rsidR="000D188C">
        <w:t xml:space="preserve"> </w:t>
      </w:r>
      <w:r w:rsidRPr="00E83501">
        <w:t>Особенности</w:t>
      </w:r>
      <w:r w:rsidR="000D188C">
        <w:t xml:space="preserve"> </w:t>
      </w:r>
      <w:r w:rsidRPr="00E83501">
        <w:t>производительности</w:t>
      </w:r>
      <w:r w:rsidR="000D188C">
        <w:t xml:space="preserve"> </w:t>
      </w:r>
      <w:r w:rsidRPr="00E83501">
        <w:t>и</w:t>
      </w:r>
      <w:r w:rsidR="000D188C">
        <w:t xml:space="preserve"> </w:t>
      </w:r>
      <w:r w:rsidRPr="00E83501">
        <w:t>совместимости</w:t>
      </w:r>
    </w:p>
    <w:p w14:paraId="19163787" w14:textId="70AD5DE6" w:rsidR="00E83501" w:rsidRPr="003D382D" w:rsidRDefault="003D382D" w:rsidP="00E83501">
      <w:r>
        <w:rPr>
          <w:lang w:eastAsia="zh-CN" w:bidi="hi-IN"/>
        </w:rPr>
        <w:t xml:space="preserve">Тестирование ФС </w:t>
      </w:r>
      <w:proofErr w:type="spellStart"/>
      <w:r>
        <w:rPr>
          <w:lang w:val="en-US" w:eastAsia="zh-CN" w:bidi="hi-IN"/>
        </w:rPr>
        <w:t>btrfs</w:t>
      </w:r>
      <w:proofErr w:type="spellEnd"/>
      <w:r w:rsidRPr="003D382D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представленно</w:t>
      </w:r>
      <w:proofErr w:type="spellEnd"/>
      <w:r>
        <w:rPr>
          <w:lang w:eastAsia="zh-CN" w:bidi="hi-IN"/>
        </w:rPr>
        <w:t xml:space="preserve"> на рисунке 1.5.1</w:t>
      </w:r>
    </w:p>
    <w:p w14:paraId="336921BF" w14:textId="6D11022C" w:rsidR="001C1E00" w:rsidRDefault="00D516E2" w:rsidP="001C1E00">
      <w:pPr>
        <w:pStyle w:val="af5"/>
      </w:pPr>
      <w:r w:rsidRPr="00D516E2">
        <w:lastRenderedPageBreak/>
        <w:drawing>
          <wp:inline distT="0" distB="0" distL="0" distR="0" wp14:anchorId="408D4FA4" wp14:editId="1D45165A">
            <wp:extent cx="6120130" cy="3516630"/>
            <wp:effectExtent l="0" t="0" r="0" b="7620"/>
            <wp:docPr id="168101309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309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8A59" w14:textId="37890DD6" w:rsidR="001C1E00" w:rsidRPr="006A5018" w:rsidRDefault="003D382D" w:rsidP="006A5018">
      <w:pPr>
        <w:pStyle w:val="afd"/>
        <w:rPr>
          <w:bCs/>
          <w:sz w:val="32"/>
          <w:lang w:eastAsia="en-US" w:bidi="ar-SA"/>
        </w:rPr>
      </w:pPr>
      <w:r w:rsidRPr="008D01DD">
        <w:t>Рисунок 1.</w:t>
      </w:r>
      <w:r>
        <w:t>5</w:t>
      </w:r>
      <w:r w:rsidRPr="008D01DD">
        <w:t>.</w:t>
      </w:r>
      <w:r>
        <w:t>1</w:t>
      </w:r>
      <w:r w:rsidRPr="008D01DD">
        <w:t xml:space="preserve"> – </w:t>
      </w:r>
      <w:r>
        <w:t xml:space="preserve">Тестирование </w:t>
      </w:r>
      <w:proofErr w:type="spellStart"/>
      <w:r>
        <w:rPr>
          <w:lang w:val="en-US"/>
        </w:rPr>
        <w:t>btrfs</w:t>
      </w:r>
      <w:proofErr w:type="spellEnd"/>
    </w:p>
    <w:p w14:paraId="331E5132" w14:textId="03DFFE47" w:rsidR="001C1E00" w:rsidRPr="006A5018" w:rsidRDefault="006A5018" w:rsidP="006A5018">
      <w:r>
        <w:rPr>
          <w:lang w:eastAsia="zh-CN" w:bidi="hi-IN"/>
        </w:rPr>
        <w:t xml:space="preserve">Тестирование ФС </w:t>
      </w:r>
      <w:proofErr w:type="spellStart"/>
      <w:r>
        <w:rPr>
          <w:lang w:val="en-US" w:eastAsia="zh-CN" w:bidi="hi-IN"/>
        </w:rPr>
        <w:t>ext</w:t>
      </w:r>
      <w:proofErr w:type="spellEnd"/>
      <w:r w:rsidRPr="006A5018">
        <w:rPr>
          <w:lang w:eastAsia="zh-CN" w:bidi="hi-IN"/>
        </w:rPr>
        <w:t>4</w:t>
      </w:r>
      <w:r w:rsidRPr="003D382D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представленно</w:t>
      </w:r>
      <w:proofErr w:type="spellEnd"/>
      <w:r>
        <w:rPr>
          <w:lang w:eastAsia="zh-CN" w:bidi="hi-IN"/>
        </w:rPr>
        <w:t xml:space="preserve"> на рисунке 1.5.</w:t>
      </w:r>
      <w:r w:rsidRPr="006A5018">
        <w:rPr>
          <w:lang w:eastAsia="zh-CN" w:bidi="hi-IN"/>
        </w:rPr>
        <w:t>2</w:t>
      </w:r>
    </w:p>
    <w:p w14:paraId="0184A4ED" w14:textId="145AEDE7" w:rsidR="001C1E00" w:rsidRDefault="00D516E2" w:rsidP="001C1E00">
      <w:pPr>
        <w:pStyle w:val="af5"/>
      </w:pPr>
      <w:r w:rsidRPr="00D516E2">
        <w:drawing>
          <wp:inline distT="0" distB="0" distL="0" distR="0" wp14:anchorId="7F656632" wp14:editId="57EFDC4A">
            <wp:extent cx="6120130" cy="3267075"/>
            <wp:effectExtent l="0" t="0" r="0" b="9525"/>
            <wp:docPr id="5486767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67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9B25" w14:textId="44E7189F" w:rsidR="001C1E00" w:rsidRPr="006A5018" w:rsidRDefault="006A5018" w:rsidP="006A5018">
      <w:pPr>
        <w:pStyle w:val="afd"/>
        <w:rPr>
          <w:bCs/>
          <w:sz w:val="32"/>
          <w:lang w:eastAsia="en-US" w:bidi="ar-SA"/>
        </w:rPr>
      </w:pPr>
      <w:r w:rsidRPr="008D01DD">
        <w:t>Рисунок 1.</w:t>
      </w:r>
      <w:r>
        <w:t>5</w:t>
      </w:r>
      <w:r w:rsidRPr="008D01DD">
        <w:t>.</w:t>
      </w:r>
      <w:r>
        <w:t>2</w:t>
      </w:r>
      <w:r w:rsidRPr="008D01DD">
        <w:t xml:space="preserve"> – </w:t>
      </w:r>
      <w:r>
        <w:t xml:space="preserve">Тестирование </w:t>
      </w:r>
      <w:proofErr w:type="spellStart"/>
      <w:r>
        <w:rPr>
          <w:lang w:val="en-US"/>
        </w:rPr>
        <w:t>ext</w:t>
      </w:r>
      <w:proofErr w:type="spellEnd"/>
      <w:r w:rsidRPr="006A5018">
        <w:t>4</w:t>
      </w:r>
    </w:p>
    <w:p w14:paraId="561F4362" w14:textId="4D2BFB81" w:rsidR="006A5018" w:rsidRPr="006A5018" w:rsidRDefault="006A5018" w:rsidP="006A5018">
      <w:pPr>
        <w:rPr>
          <w:lang w:val="en-US"/>
        </w:rPr>
      </w:pPr>
      <w:r>
        <w:rPr>
          <w:lang w:eastAsia="zh-CN" w:bidi="hi-IN"/>
        </w:rPr>
        <w:t xml:space="preserve">Тестирование ФС </w:t>
      </w:r>
      <w:r>
        <w:rPr>
          <w:lang w:val="en-US" w:eastAsia="zh-CN" w:bidi="hi-IN"/>
        </w:rPr>
        <w:t>XFS</w:t>
      </w:r>
      <w:r w:rsidRPr="003D382D"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представленно</w:t>
      </w:r>
      <w:proofErr w:type="spellEnd"/>
      <w:r>
        <w:rPr>
          <w:lang w:eastAsia="zh-CN" w:bidi="hi-IN"/>
        </w:rPr>
        <w:t xml:space="preserve"> на рисунке 1.5.</w:t>
      </w:r>
      <w:r w:rsidRPr="006A5018">
        <w:rPr>
          <w:lang w:eastAsia="zh-CN" w:bidi="hi-IN"/>
        </w:rPr>
        <w:t>3</w:t>
      </w:r>
    </w:p>
    <w:p w14:paraId="0F2A6985" w14:textId="0FC38F2B" w:rsidR="001C1E00" w:rsidRDefault="00D516E2" w:rsidP="001C1E00">
      <w:pPr>
        <w:pStyle w:val="af5"/>
      </w:pPr>
      <w:r w:rsidRPr="00D516E2">
        <w:lastRenderedPageBreak/>
        <w:drawing>
          <wp:inline distT="0" distB="0" distL="0" distR="0" wp14:anchorId="5C58286E" wp14:editId="6DAF99C0">
            <wp:extent cx="6120130" cy="3192780"/>
            <wp:effectExtent l="0" t="0" r="0" b="7620"/>
            <wp:docPr id="106329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94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B662" w14:textId="54B618F8" w:rsidR="001C1E00" w:rsidRDefault="006A5018" w:rsidP="006A5018">
      <w:pPr>
        <w:pStyle w:val="afd"/>
      </w:pPr>
      <w:r w:rsidRPr="008D01DD">
        <w:t>Рисунок 1.</w:t>
      </w:r>
      <w:r>
        <w:t>5</w:t>
      </w:r>
      <w:r w:rsidRPr="008D01DD">
        <w:t>.</w:t>
      </w:r>
      <w:r>
        <w:t>3</w:t>
      </w:r>
      <w:r w:rsidRPr="008D01DD">
        <w:t xml:space="preserve"> – </w:t>
      </w:r>
      <w:r>
        <w:t xml:space="preserve">Тестирование </w:t>
      </w:r>
      <w:r>
        <w:rPr>
          <w:lang w:val="en-US"/>
        </w:rPr>
        <w:t>XFS</w:t>
      </w:r>
    </w:p>
    <w:p w14:paraId="452A7435" w14:textId="6DB55F1D" w:rsidR="00D516E2" w:rsidRPr="00D516E2" w:rsidRDefault="00D516E2" w:rsidP="00D516E2">
      <w:r>
        <w:t>Результаты тестирования: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96"/>
        <w:gridCol w:w="1453"/>
        <w:gridCol w:w="1338"/>
        <w:gridCol w:w="1721"/>
        <w:gridCol w:w="1423"/>
        <w:gridCol w:w="1307"/>
        <w:gridCol w:w="1690"/>
      </w:tblGrid>
      <w:tr w:rsidR="00D516E2" w:rsidRPr="00D516E2" w14:paraId="6AC6CE7C" w14:textId="77777777" w:rsidTr="00D516E2">
        <w:tc>
          <w:tcPr>
            <w:tcW w:w="0" w:type="auto"/>
            <w:hideMark/>
          </w:tcPr>
          <w:p w14:paraId="0877C941" w14:textId="77777777" w:rsidR="00D516E2" w:rsidRPr="00D516E2" w:rsidRDefault="00D516E2" w:rsidP="00D516E2">
            <w:pPr>
              <w:pStyle w:val="af8"/>
            </w:pPr>
            <w:r w:rsidRPr="00D516E2">
              <w:t>ФС</w:t>
            </w:r>
          </w:p>
        </w:tc>
        <w:tc>
          <w:tcPr>
            <w:tcW w:w="0" w:type="auto"/>
            <w:hideMark/>
          </w:tcPr>
          <w:p w14:paraId="76706634" w14:textId="77777777" w:rsidR="00D516E2" w:rsidRPr="00D516E2" w:rsidRDefault="00D516E2" w:rsidP="00D516E2">
            <w:pPr>
              <w:pStyle w:val="af8"/>
            </w:pPr>
            <w:r w:rsidRPr="00D516E2">
              <w:t>Чтение IOPS</w:t>
            </w:r>
          </w:p>
        </w:tc>
        <w:tc>
          <w:tcPr>
            <w:tcW w:w="0" w:type="auto"/>
            <w:hideMark/>
          </w:tcPr>
          <w:p w14:paraId="510DBD72" w14:textId="77777777" w:rsidR="00D516E2" w:rsidRPr="00D516E2" w:rsidRDefault="00D516E2" w:rsidP="00D516E2">
            <w:pPr>
              <w:pStyle w:val="af8"/>
            </w:pPr>
            <w:r w:rsidRPr="00D516E2">
              <w:t>Чтение BW</w:t>
            </w:r>
          </w:p>
        </w:tc>
        <w:tc>
          <w:tcPr>
            <w:tcW w:w="0" w:type="auto"/>
            <w:hideMark/>
          </w:tcPr>
          <w:p w14:paraId="17298F44" w14:textId="77777777" w:rsidR="00D516E2" w:rsidRPr="00D516E2" w:rsidRDefault="00D516E2" w:rsidP="00D516E2">
            <w:pPr>
              <w:pStyle w:val="af8"/>
            </w:pPr>
            <w:r w:rsidRPr="00D516E2">
              <w:t xml:space="preserve">Чтение </w:t>
            </w:r>
            <w:proofErr w:type="spellStart"/>
            <w:r w:rsidRPr="00D516E2">
              <w:t>Lat</w:t>
            </w:r>
            <w:proofErr w:type="spellEnd"/>
            <w:r w:rsidRPr="00D516E2">
              <w:t xml:space="preserve"> (ср.)</w:t>
            </w:r>
          </w:p>
        </w:tc>
        <w:tc>
          <w:tcPr>
            <w:tcW w:w="0" w:type="auto"/>
            <w:hideMark/>
          </w:tcPr>
          <w:p w14:paraId="3069D6CE" w14:textId="77777777" w:rsidR="00D516E2" w:rsidRPr="00D516E2" w:rsidRDefault="00D516E2" w:rsidP="00D516E2">
            <w:pPr>
              <w:pStyle w:val="af8"/>
            </w:pPr>
            <w:r w:rsidRPr="00D516E2">
              <w:t>Запись IOPS</w:t>
            </w:r>
          </w:p>
        </w:tc>
        <w:tc>
          <w:tcPr>
            <w:tcW w:w="0" w:type="auto"/>
            <w:hideMark/>
          </w:tcPr>
          <w:p w14:paraId="67627207" w14:textId="77777777" w:rsidR="00D516E2" w:rsidRPr="00D516E2" w:rsidRDefault="00D516E2" w:rsidP="00D516E2">
            <w:pPr>
              <w:pStyle w:val="af8"/>
            </w:pPr>
            <w:r w:rsidRPr="00D516E2">
              <w:t>Запись BW</w:t>
            </w:r>
          </w:p>
        </w:tc>
        <w:tc>
          <w:tcPr>
            <w:tcW w:w="0" w:type="auto"/>
            <w:hideMark/>
          </w:tcPr>
          <w:p w14:paraId="46BD648A" w14:textId="77777777" w:rsidR="00D516E2" w:rsidRPr="00D516E2" w:rsidRDefault="00D516E2" w:rsidP="00D516E2">
            <w:pPr>
              <w:pStyle w:val="af8"/>
            </w:pPr>
            <w:r w:rsidRPr="00D516E2">
              <w:t xml:space="preserve">Запись </w:t>
            </w:r>
            <w:proofErr w:type="spellStart"/>
            <w:r w:rsidRPr="00D516E2">
              <w:t>Lat</w:t>
            </w:r>
            <w:proofErr w:type="spellEnd"/>
            <w:r w:rsidRPr="00D516E2">
              <w:t xml:space="preserve"> (ср.)</w:t>
            </w:r>
          </w:p>
        </w:tc>
      </w:tr>
      <w:tr w:rsidR="00D516E2" w:rsidRPr="00D516E2" w14:paraId="64AC1FA9" w14:textId="77777777" w:rsidTr="00D516E2">
        <w:tc>
          <w:tcPr>
            <w:tcW w:w="0" w:type="auto"/>
            <w:hideMark/>
          </w:tcPr>
          <w:p w14:paraId="67EC4868" w14:textId="77777777" w:rsidR="00D516E2" w:rsidRPr="00D516E2" w:rsidRDefault="00D516E2" w:rsidP="00D516E2">
            <w:pPr>
              <w:pStyle w:val="af8"/>
            </w:pPr>
            <w:proofErr w:type="spellStart"/>
            <w:r w:rsidRPr="00D516E2">
              <w:t>Btrfs</w:t>
            </w:r>
            <w:proofErr w:type="spellEnd"/>
          </w:p>
        </w:tc>
        <w:tc>
          <w:tcPr>
            <w:tcW w:w="0" w:type="auto"/>
            <w:hideMark/>
          </w:tcPr>
          <w:p w14:paraId="6EA2A435" w14:textId="77777777" w:rsidR="00D516E2" w:rsidRPr="00D516E2" w:rsidRDefault="00D516E2" w:rsidP="00D516E2">
            <w:pPr>
              <w:pStyle w:val="af8"/>
            </w:pPr>
            <w:r w:rsidRPr="00D516E2">
              <w:t>15</w:t>
            </w:r>
          </w:p>
        </w:tc>
        <w:tc>
          <w:tcPr>
            <w:tcW w:w="0" w:type="auto"/>
            <w:hideMark/>
          </w:tcPr>
          <w:p w14:paraId="70826AB4" w14:textId="77777777" w:rsidR="00D516E2" w:rsidRPr="00D516E2" w:rsidRDefault="00D516E2" w:rsidP="00D516E2">
            <w:pPr>
              <w:pStyle w:val="af8"/>
            </w:pPr>
            <w:r w:rsidRPr="00D516E2">
              <w:t xml:space="preserve">60.8 </w:t>
            </w:r>
            <w:proofErr w:type="spellStart"/>
            <w:r w:rsidRPr="00D516E2">
              <w:t>KiB</w:t>
            </w:r>
            <w:proofErr w:type="spellEnd"/>
            <w:r w:rsidRPr="00D516E2">
              <w:t>/s</w:t>
            </w:r>
          </w:p>
        </w:tc>
        <w:tc>
          <w:tcPr>
            <w:tcW w:w="0" w:type="auto"/>
            <w:hideMark/>
          </w:tcPr>
          <w:p w14:paraId="5644797E" w14:textId="4380DA55" w:rsidR="00D516E2" w:rsidRPr="00D516E2" w:rsidRDefault="00D516E2" w:rsidP="00D516E2">
            <w:pPr>
              <w:pStyle w:val="af8"/>
            </w:pPr>
            <w:r w:rsidRPr="00D516E2">
              <w:t xml:space="preserve">54.6 </w:t>
            </w:r>
            <w:proofErr w:type="spellStart"/>
            <w:r w:rsidRPr="00D516E2">
              <w:t>ms</w:t>
            </w:r>
            <w:proofErr w:type="spellEnd"/>
          </w:p>
        </w:tc>
        <w:tc>
          <w:tcPr>
            <w:tcW w:w="0" w:type="auto"/>
            <w:hideMark/>
          </w:tcPr>
          <w:p w14:paraId="1BF5CB97" w14:textId="77777777" w:rsidR="00D516E2" w:rsidRPr="00D516E2" w:rsidRDefault="00D516E2" w:rsidP="00D516E2">
            <w:pPr>
              <w:pStyle w:val="af8"/>
            </w:pPr>
            <w:r w:rsidRPr="00D516E2">
              <w:t>1281</w:t>
            </w:r>
          </w:p>
        </w:tc>
        <w:tc>
          <w:tcPr>
            <w:tcW w:w="0" w:type="auto"/>
            <w:hideMark/>
          </w:tcPr>
          <w:p w14:paraId="3F901A26" w14:textId="77777777" w:rsidR="00D516E2" w:rsidRPr="00D516E2" w:rsidRDefault="00D516E2" w:rsidP="00D516E2">
            <w:pPr>
              <w:pStyle w:val="af8"/>
            </w:pPr>
            <w:r w:rsidRPr="00D516E2">
              <w:t xml:space="preserve">5.0 </w:t>
            </w:r>
            <w:proofErr w:type="spellStart"/>
            <w:r w:rsidRPr="00D516E2">
              <w:t>MiB</w:t>
            </w:r>
            <w:proofErr w:type="spellEnd"/>
            <w:r w:rsidRPr="00D516E2">
              <w:t>/s</w:t>
            </w:r>
          </w:p>
        </w:tc>
        <w:tc>
          <w:tcPr>
            <w:tcW w:w="0" w:type="auto"/>
            <w:hideMark/>
          </w:tcPr>
          <w:p w14:paraId="164809C9" w14:textId="02F64D8D" w:rsidR="00D516E2" w:rsidRPr="00D516E2" w:rsidRDefault="00D516E2" w:rsidP="00D516E2">
            <w:pPr>
              <w:pStyle w:val="af8"/>
            </w:pPr>
            <w:r w:rsidRPr="00D516E2">
              <w:t xml:space="preserve">47.4 </w:t>
            </w:r>
            <w:proofErr w:type="spellStart"/>
            <w:r w:rsidRPr="00D516E2">
              <w:t>ms</w:t>
            </w:r>
            <w:proofErr w:type="spellEnd"/>
          </w:p>
        </w:tc>
      </w:tr>
      <w:tr w:rsidR="00D516E2" w:rsidRPr="00D516E2" w14:paraId="4C16D505" w14:textId="77777777" w:rsidTr="00D516E2">
        <w:tc>
          <w:tcPr>
            <w:tcW w:w="0" w:type="auto"/>
            <w:hideMark/>
          </w:tcPr>
          <w:p w14:paraId="3A4786B6" w14:textId="77777777" w:rsidR="00D516E2" w:rsidRPr="00D516E2" w:rsidRDefault="00D516E2" w:rsidP="00D516E2">
            <w:pPr>
              <w:pStyle w:val="af8"/>
            </w:pPr>
            <w:r w:rsidRPr="00D516E2">
              <w:t>Ext4</w:t>
            </w:r>
          </w:p>
        </w:tc>
        <w:tc>
          <w:tcPr>
            <w:tcW w:w="0" w:type="auto"/>
            <w:hideMark/>
          </w:tcPr>
          <w:p w14:paraId="6507D8AB" w14:textId="77777777" w:rsidR="00D516E2" w:rsidRPr="00D516E2" w:rsidRDefault="00D516E2" w:rsidP="00D516E2">
            <w:pPr>
              <w:pStyle w:val="af8"/>
            </w:pPr>
            <w:r w:rsidRPr="00D516E2">
              <w:t>30</w:t>
            </w:r>
          </w:p>
        </w:tc>
        <w:tc>
          <w:tcPr>
            <w:tcW w:w="0" w:type="auto"/>
            <w:hideMark/>
          </w:tcPr>
          <w:p w14:paraId="79100F2E" w14:textId="77777777" w:rsidR="00D516E2" w:rsidRPr="00D516E2" w:rsidRDefault="00D516E2" w:rsidP="00D516E2">
            <w:pPr>
              <w:pStyle w:val="af8"/>
            </w:pPr>
            <w:r w:rsidRPr="00D516E2">
              <w:t xml:space="preserve">121 </w:t>
            </w:r>
            <w:proofErr w:type="spellStart"/>
            <w:r w:rsidRPr="00D516E2">
              <w:t>KiB</w:t>
            </w:r>
            <w:proofErr w:type="spellEnd"/>
            <w:r w:rsidRPr="00D516E2">
              <w:t>/s</w:t>
            </w:r>
          </w:p>
        </w:tc>
        <w:tc>
          <w:tcPr>
            <w:tcW w:w="0" w:type="auto"/>
            <w:hideMark/>
          </w:tcPr>
          <w:p w14:paraId="78234999" w14:textId="4144D95A" w:rsidR="00D516E2" w:rsidRPr="00D516E2" w:rsidRDefault="00D516E2" w:rsidP="00D516E2">
            <w:pPr>
              <w:pStyle w:val="af8"/>
            </w:pPr>
            <w:r w:rsidRPr="00D516E2">
              <w:t xml:space="preserve">8.7 </w:t>
            </w:r>
            <w:proofErr w:type="spellStart"/>
            <w:r w:rsidRPr="00D516E2">
              <w:t>ms</w:t>
            </w:r>
            <w:proofErr w:type="spellEnd"/>
          </w:p>
        </w:tc>
        <w:tc>
          <w:tcPr>
            <w:tcW w:w="0" w:type="auto"/>
            <w:hideMark/>
          </w:tcPr>
          <w:p w14:paraId="7CCB7661" w14:textId="77777777" w:rsidR="00D516E2" w:rsidRPr="00D516E2" w:rsidRDefault="00D516E2" w:rsidP="00D516E2">
            <w:pPr>
              <w:pStyle w:val="af8"/>
            </w:pPr>
            <w:r w:rsidRPr="00D516E2">
              <w:t>2541</w:t>
            </w:r>
          </w:p>
        </w:tc>
        <w:tc>
          <w:tcPr>
            <w:tcW w:w="0" w:type="auto"/>
            <w:hideMark/>
          </w:tcPr>
          <w:p w14:paraId="24895490" w14:textId="77777777" w:rsidR="00D516E2" w:rsidRPr="00D516E2" w:rsidRDefault="00D516E2" w:rsidP="00D516E2">
            <w:pPr>
              <w:pStyle w:val="af8"/>
            </w:pPr>
            <w:r w:rsidRPr="00D516E2">
              <w:t xml:space="preserve">9.9 </w:t>
            </w:r>
            <w:proofErr w:type="spellStart"/>
            <w:r w:rsidRPr="00D516E2">
              <w:t>MiB</w:t>
            </w:r>
            <w:proofErr w:type="spellEnd"/>
            <w:r w:rsidRPr="00D516E2">
              <w:t>/s</w:t>
            </w:r>
          </w:p>
        </w:tc>
        <w:tc>
          <w:tcPr>
            <w:tcW w:w="0" w:type="auto"/>
            <w:hideMark/>
          </w:tcPr>
          <w:p w14:paraId="437DCC63" w14:textId="3E09DCD6" w:rsidR="00D516E2" w:rsidRPr="00D516E2" w:rsidRDefault="00D516E2" w:rsidP="00D516E2">
            <w:pPr>
              <w:pStyle w:val="af8"/>
            </w:pPr>
            <w:r w:rsidRPr="00D516E2">
              <w:t xml:space="preserve">23.9 </w:t>
            </w:r>
            <w:proofErr w:type="spellStart"/>
            <w:r w:rsidRPr="00D516E2">
              <w:t>ms</w:t>
            </w:r>
            <w:proofErr w:type="spellEnd"/>
          </w:p>
        </w:tc>
      </w:tr>
      <w:tr w:rsidR="00D516E2" w:rsidRPr="00D516E2" w14:paraId="0C38017C" w14:textId="77777777" w:rsidTr="00D516E2">
        <w:tc>
          <w:tcPr>
            <w:tcW w:w="0" w:type="auto"/>
            <w:hideMark/>
          </w:tcPr>
          <w:p w14:paraId="22F6FF9A" w14:textId="77777777" w:rsidR="00D516E2" w:rsidRPr="00D516E2" w:rsidRDefault="00D516E2" w:rsidP="00D516E2">
            <w:pPr>
              <w:pStyle w:val="af8"/>
            </w:pPr>
            <w:r w:rsidRPr="00D516E2">
              <w:t>XFS</w:t>
            </w:r>
          </w:p>
        </w:tc>
        <w:tc>
          <w:tcPr>
            <w:tcW w:w="0" w:type="auto"/>
            <w:hideMark/>
          </w:tcPr>
          <w:p w14:paraId="78B8882A" w14:textId="77777777" w:rsidR="00D516E2" w:rsidRPr="00D516E2" w:rsidRDefault="00D516E2" w:rsidP="00D516E2">
            <w:pPr>
              <w:pStyle w:val="af8"/>
            </w:pPr>
            <w:r w:rsidRPr="00D516E2">
              <w:t>31</w:t>
            </w:r>
          </w:p>
        </w:tc>
        <w:tc>
          <w:tcPr>
            <w:tcW w:w="0" w:type="auto"/>
            <w:hideMark/>
          </w:tcPr>
          <w:p w14:paraId="5A4CAF90" w14:textId="77777777" w:rsidR="00D516E2" w:rsidRPr="00D516E2" w:rsidRDefault="00D516E2" w:rsidP="00D516E2">
            <w:pPr>
              <w:pStyle w:val="af8"/>
            </w:pPr>
            <w:r w:rsidRPr="00D516E2">
              <w:t xml:space="preserve">124 </w:t>
            </w:r>
            <w:proofErr w:type="spellStart"/>
            <w:r w:rsidRPr="00D516E2">
              <w:t>KiB</w:t>
            </w:r>
            <w:proofErr w:type="spellEnd"/>
            <w:r w:rsidRPr="00D516E2">
              <w:t>/s</w:t>
            </w:r>
          </w:p>
        </w:tc>
        <w:tc>
          <w:tcPr>
            <w:tcW w:w="0" w:type="auto"/>
            <w:hideMark/>
          </w:tcPr>
          <w:p w14:paraId="4AF80E57" w14:textId="09532FCF" w:rsidR="00D516E2" w:rsidRPr="00D516E2" w:rsidRDefault="00D516E2" w:rsidP="00D516E2">
            <w:pPr>
              <w:pStyle w:val="af8"/>
            </w:pPr>
            <w:r w:rsidRPr="00D516E2">
              <w:t xml:space="preserve">11.3 </w:t>
            </w:r>
            <w:proofErr w:type="spellStart"/>
            <w:r w:rsidRPr="00D516E2">
              <w:t>ms</w:t>
            </w:r>
            <w:proofErr w:type="spellEnd"/>
          </w:p>
        </w:tc>
        <w:tc>
          <w:tcPr>
            <w:tcW w:w="0" w:type="auto"/>
            <w:hideMark/>
          </w:tcPr>
          <w:p w14:paraId="294AF015" w14:textId="77777777" w:rsidR="00D516E2" w:rsidRPr="00D516E2" w:rsidRDefault="00D516E2" w:rsidP="00D516E2">
            <w:pPr>
              <w:pStyle w:val="af8"/>
            </w:pPr>
            <w:r w:rsidRPr="00D516E2">
              <w:t>2614</w:t>
            </w:r>
          </w:p>
        </w:tc>
        <w:tc>
          <w:tcPr>
            <w:tcW w:w="0" w:type="auto"/>
            <w:hideMark/>
          </w:tcPr>
          <w:p w14:paraId="3AE90C41" w14:textId="77777777" w:rsidR="00D516E2" w:rsidRPr="00D516E2" w:rsidRDefault="00D516E2" w:rsidP="00D516E2">
            <w:pPr>
              <w:pStyle w:val="af8"/>
            </w:pPr>
            <w:r w:rsidRPr="00D516E2">
              <w:t xml:space="preserve">10.2 </w:t>
            </w:r>
            <w:proofErr w:type="spellStart"/>
            <w:r w:rsidRPr="00D516E2">
              <w:t>MiB</w:t>
            </w:r>
            <w:proofErr w:type="spellEnd"/>
            <w:r w:rsidRPr="00D516E2">
              <w:t>/s</w:t>
            </w:r>
          </w:p>
        </w:tc>
        <w:tc>
          <w:tcPr>
            <w:tcW w:w="0" w:type="auto"/>
            <w:hideMark/>
          </w:tcPr>
          <w:p w14:paraId="1987DD0D" w14:textId="1B69C395" w:rsidR="00D516E2" w:rsidRPr="00D516E2" w:rsidRDefault="00D516E2" w:rsidP="00D516E2">
            <w:pPr>
              <w:pStyle w:val="af8"/>
            </w:pPr>
            <w:r w:rsidRPr="00D516E2">
              <w:t>23.4 ms</w:t>
            </w:r>
          </w:p>
        </w:tc>
      </w:tr>
    </w:tbl>
    <w:p w14:paraId="16625B2C" w14:textId="65C09DAE" w:rsidR="001C1E00" w:rsidRDefault="00D516E2" w:rsidP="00D516E2">
      <w:r>
        <w:t>Совместимость ФС с ОС: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16"/>
        <w:gridCol w:w="1842"/>
        <w:gridCol w:w="1842"/>
        <w:gridCol w:w="4328"/>
      </w:tblGrid>
      <w:tr w:rsidR="00C20DCD" w:rsidRPr="00C20DCD" w14:paraId="6600BC01" w14:textId="77777777" w:rsidTr="00C20DCD">
        <w:tc>
          <w:tcPr>
            <w:tcW w:w="0" w:type="auto"/>
            <w:hideMark/>
          </w:tcPr>
          <w:p w14:paraId="06C76CC8" w14:textId="77777777" w:rsidR="00C20DCD" w:rsidRPr="00C20DCD" w:rsidRDefault="00C20DCD" w:rsidP="00C20DCD">
            <w:pPr>
              <w:pStyle w:val="af8"/>
            </w:pPr>
            <w:r w:rsidRPr="00C20DCD">
              <w:t>Файловая система</w:t>
            </w:r>
          </w:p>
        </w:tc>
        <w:tc>
          <w:tcPr>
            <w:tcW w:w="0" w:type="auto"/>
            <w:hideMark/>
          </w:tcPr>
          <w:p w14:paraId="2BA4DF24" w14:textId="77777777" w:rsidR="00C20DCD" w:rsidRPr="00C20DCD" w:rsidRDefault="00C20DCD" w:rsidP="00C20DCD">
            <w:pPr>
              <w:pStyle w:val="af8"/>
            </w:pPr>
            <w:r w:rsidRPr="00C20DCD">
              <w:t>Windows</w:t>
            </w:r>
          </w:p>
        </w:tc>
        <w:tc>
          <w:tcPr>
            <w:tcW w:w="0" w:type="auto"/>
            <w:hideMark/>
          </w:tcPr>
          <w:p w14:paraId="6F11418A" w14:textId="77777777" w:rsidR="00C20DCD" w:rsidRPr="00C20DCD" w:rsidRDefault="00C20DCD" w:rsidP="00C20DCD">
            <w:pPr>
              <w:pStyle w:val="af8"/>
            </w:pPr>
            <w:proofErr w:type="spellStart"/>
            <w:r w:rsidRPr="00C20DCD">
              <w:t>macOS</w:t>
            </w:r>
            <w:proofErr w:type="spellEnd"/>
          </w:p>
        </w:tc>
        <w:tc>
          <w:tcPr>
            <w:tcW w:w="0" w:type="auto"/>
            <w:hideMark/>
          </w:tcPr>
          <w:p w14:paraId="040C46B2" w14:textId="77777777" w:rsidR="00C20DCD" w:rsidRPr="00C20DCD" w:rsidRDefault="00C20DCD" w:rsidP="00C20DCD">
            <w:pPr>
              <w:pStyle w:val="af8"/>
            </w:pPr>
            <w:r w:rsidRPr="00C20DCD">
              <w:t>Linux</w:t>
            </w:r>
          </w:p>
        </w:tc>
      </w:tr>
      <w:tr w:rsidR="00C20DCD" w:rsidRPr="00C20DCD" w14:paraId="3349FD0D" w14:textId="77777777" w:rsidTr="00C20DCD">
        <w:tc>
          <w:tcPr>
            <w:tcW w:w="0" w:type="auto"/>
            <w:hideMark/>
          </w:tcPr>
          <w:p w14:paraId="45396C0C" w14:textId="77777777" w:rsidR="00C20DCD" w:rsidRPr="00C20DCD" w:rsidRDefault="00C20DCD" w:rsidP="00C20DCD">
            <w:pPr>
              <w:pStyle w:val="af8"/>
            </w:pPr>
            <w:r w:rsidRPr="00C20DCD">
              <w:t>Ext4</w:t>
            </w:r>
          </w:p>
        </w:tc>
        <w:tc>
          <w:tcPr>
            <w:tcW w:w="0" w:type="auto"/>
            <w:hideMark/>
          </w:tcPr>
          <w:p w14:paraId="46F2E199" w14:textId="4B47F3E7" w:rsidR="00C20DCD" w:rsidRPr="00C20DCD" w:rsidRDefault="00C20DCD" w:rsidP="00C20DCD">
            <w:pPr>
              <w:pStyle w:val="af8"/>
            </w:pPr>
            <w:r w:rsidRPr="00C20DCD">
              <w:t>Нет нативно,</w:t>
            </w:r>
            <w:r>
              <w:t xml:space="preserve"> </w:t>
            </w:r>
            <w:r w:rsidRPr="00C20DCD">
              <w:t>драйверы</w:t>
            </w:r>
          </w:p>
        </w:tc>
        <w:tc>
          <w:tcPr>
            <w:tcW w:w="0" w:type="auto"/>
            <w:hideMark/>
          </w:tcPr>
          <w:p w14:paraId="6EC5913B" w14:textId="5E9F930C" w:rsidR="00C20DCD" w:rsidRPr="00C20DCD" w:rsidRDefault="00C20DCD" w:rsidP="00C20DCD">
            <w:pPr>
              <w:pStyle w:val="af8"/>
            </w:pPr>
            <w:r w:rsidRPr="00C20DCD">
              <w:t>Нет нативно, драйверы</w:t>
            </w:r>
          </w:p>
        </w:tc>
        <w:tc>
          <w:tcPr>
            <w:tcW w:w="0" w:type="auto"/>
            <w:hideMark/>
          </w:tcPr>
          <w:p w14:paraId="2C617ECB" w14:textId="77777777" w:rsidR="00C20DCD" w:rsidRPr="00C20DCD" w:rsidRDefault="00C20DCD" w:rsidP="00C20DCD">
            <w:pPr>
              <w:pStyle w:val="af8"/>
            </w:pPr>
            <w:r w:rsidRPr="00C20DCD">
              <w:t>Полная поддержка (чтение/запись)</w:t>
            </w:r>
          </w:p>
        </w:tc>
      </w:tr>
      <w:tr w:rsidR="00C20DCD" w:rsidRPr="00C20DCD" w14:paraId="51E02306" w14:textId="77777777" w:rsidTr="00C20DCD">
        <w:tc>
          <w:tcPr>
            <w:tcW w:w="0" w:type="auto"/>
            <w:hideMark/>
          </w:tcPr>
          <w:p w14:paraId="387DA441" w14:textId="77777777" w:rsidR="00C20DCD" w:rsidRPr="00C20DCD" w:rsidRDefault="00C20DCD" w:rsidP="00C20DCD">
            <w:pPr>
              <w:pStyle w:val="af8"/>
            </w:pPr>
            <w:r w:rsidRPr="00C20DCD">
              <w:t>XFS</w:t>
            </w:r>
          </w:p>
        </w:tc>
        <w:tc>
          <w:tcPr>
            <w:tcW w:w="0" w:type="auto"/>
            <w:hideMark/>
          </w:tcPr>
          <w:p w14:paraId="471324DC" w14:textId="2AD917FD" w:rsidR="00C20DCD" w:rsidRPr="00C20DCD" w:rsidRDefault="00C20DCD" w:rsidP="00C20DCD">
            <w:pPr>
              <w:pStyle w:val="af8"/>
            </w:pPr>
            <w:r w:rsidRPr="00C20DCD">
              <w:t>Нет нативно</w:t>
            </w:r>
          </w:p>
        </w:tc>
        <w:tc>
          <w:tcPr>
            <w:tcW w:w="0" w:type="auto"/>
            <w:hideMark/>
          </w:tcPr>
          <w:p w14:paraId="4479DE31" w14:textId="77777777" w:rsidR="00C20DCD" w:rsidRPr="00C20DCD" w:rsidRDefault="00C20DCD" w:rsidP="00C20DCD">
            <w:pPr>
              <w:pStyle w:val="af8"/>
            </w:pPr>
            <w:r w:rsidRPr="00C20DCD">
              <w:t>Нет нативно</w:t>
            </w:r>
          </w:p>
        </w:tc>
        <w:tc>
          <w:tcPr>
            <w:tcW w:w="0" w:type="auto"/>
            <w:hideMark/>
          </w:tcPr>
          <w:p w14:paraId="124DE894" w14:textId="77777777" w:rsidR="00C20DCD" w:rsidRPr="00C20DCD" w:rsidRDefault="00C20DCD" w:rsidP="00C20DCD">
            <w:pPr>
              <w:pStyle w:val="af8"/>
            </w:pPr>
            <w:r w:rsidRPr="00C20DCD">
              <w:t>Полная поддержка (чтение/запись)</w:t>
            </w:r>
          </w:p>
        </w:tc>
      </w:tr>
      <w:tr w:rsidR="00C20DCD" w:rsidRPr="00C20DCD" w14:paraId="1527FA2C" w14:textId="77777777" w:rsidTr="00C20DCD">
        <w:tc>
          <w:tcPr>
            <w:tcW w:w="0" w:type="auto"/>
            <w:hideMark/>
          </w:tcPr>
          <w:p w14:paraId="1EAC6BEF" w14:textId="77777777" w:rsidR="00C20DCD" w:rsidRPr="00C20DCD" w:rsidRDefault="00C20DCD" w:rsidP="00C20DCD">
            <w:pPr>
              <w:pStyle w:val="af8"/>
            </w:pPr>
            <w:proofErr w:type="spellStart"/>
            <w:r w:rsidRPr="00C20DCD">
              <w:t>Btrfs</w:t>
            </w:r>
            <w:proofErr w:type="spellEnd"/>
          </w:p>
        </w:tc>
        <w:tc>
          <w:tcPr>
            <w:tcW w:w="0" w:type="auto"/>
            <w:hideMark/>
          </w:tcPr>
          <w:p w14:paraId="57B55FA1" w14:textId="77777777" w:rsidR="00C20DCD" w:rsidRPr="00C20DCD" w:rsidRDefault="00C20DCD" w:rsidP="00C20DCD">
            <w:pPr>
              <w:pStyle w:val="af8"/>
            </w:pPr>
            <w:r w:rsidRPr="00C20DCD">
              <w:t>Нет</w:t>
            </w:r>
          </w:p>
        </w:tc>
        <w:tc>
          <w:tcPr>
            <w:tcW w:w="0" w:type="auto"/>
            <w:hideMark/>
          </w:tcPr>
          <w:p w14:paraId="642278FB" w14:textId="77777777" w:rsidR="00C20DCD" w:rsidRPr="00C20DCD" w:rsidRDefault="00C20DCD" w:rsidP="00C20DCD">
            <w:pPr>
              <w:pStyle w:val="af8"/>
            </w:pPr>
            <w:r w:rsidRPr="00C20DCD">
              <w:t>Нет</w:t>
            </w:r>
          </w:p>
        </w:tc>
        <w:tc>
          <w:tcPr>
            <w:tcW w:w="0" w:type="auto"/>
            <w:hideMark/>
          </w:tcPr>
          <w:p w14:paraId="198818B1" w14:textId="77777777" w:rsidR="00C20DCD" w:rsidRPr="00C20DCD" w:rsidRDefault="00C20DCD" w:rsidP="00C20DCD">
            <w:pPr>
              <w:pStyle w:val="af8"/>
            </w:pPr>
            <w:r w:rsidRPr="00C20DCD">
              <w:t>Полная поддержка (чтение/запись), экспериментально стабильна</w:t>
            </w:r>
          </w:p>
        </w:tc>
      </w:tr>
    </w:tbl>
    <w:p w14:paraId="3AA8ADF6" w14:textId="2443E711" w:rsidR="00E37AC2" w:rsidRDefault="00E37AC2" w:rsidP="00E37AC2">
      <w:pPr>
        <w:pStyle w:val="2"/>
      </w:pPr>
      <w:r>
        <w:t>Вывод</w:t>
      </w:r>
    </w:p>
    <w:p w14:paraId="0402FF3A" w14:textId="54893E57" w:rsidR="00E37AC2" w:rsidRDefault="00E37AC2" w:rsidP="00E37AC2">
      <w:r>
        <w:t xml:space="preserve">В ходе работы изучены файловые системы Ext4, XFS и </w:t>
      </w:r>
      <w:proofErr w:type="spellStart"/>
      <w:r>
        <w:t>Btrfs</w:t>
      </w:r>
      <w:proofErr w:type="spellEnd"/>
      <w:r>
        <w:t xml:space="preserve">. Для логического тома выбрана </w:t>
      </w:r>
      <w:proofErr w:type="spellStart"/>
      <w:r>
        <w:t>Btrfs</w:t>
      </w:r>
      <w:proofErr w:type="spellEnd"/>
      <w:r>
        <w:t xml:space="preserve"> как современная ФС с поддержкой </w:t>
      </w:r>
      <w:proofErr w:type="spellStart"/>
      <w:r>
        <w:t>снапшотов</w:t>
      </w:r>
      <w:proofErr w:type="spellEnd"/>
      <w:r>
        <w:t xml:space="preserve">, </w:t>
      </w:r>
      <w:proofErr w:type="spellStart"/>
      <w:r>
        <w:t>copy-on-write</w:t>
      </w:r>
      <w:proofErr w:type="spellEnd"/>
      <w:r>
        <w:t>, сжатия и контроля целостности данных.</w:t>
      </w:r>
    </w:p>
    <w:p w14:paraId="09F5DDAA" w14:textId="0205F677" w:rsidR="00E37AC2" w:rsidRPr="00E37AC2" w:rsidRDefault="00E37AC2" w:rsidP="00E37AC2">
      <w:r>
        <w:t xml:space="preserve">Были проведены форматирование, монтирование, анализ структуры и модификация размеров файловой системы. Тестирование показало, что </w:t>
      </w:r>
      <w:proofErr w:type="spellStart"/>
      <w:r>
        <w:t>Btrfs</w:t>
      </w:r>
      <w:proofErr w:type="spellEnd"/>
      <w:r>
        <w:t xml:space="preserve"> имеет меньшую скорость работы с малыми файлами по сравнению с Ext4 и XFS, </w:t>
      </w:r>
      <w:r>
        <w:lastRenderedPageBreak/>
        <w:t>но обеспечивает высокую надежность и расширенные возможности управления данными.</w:t>
      </w:r>
    </w:p>
    <w:sectPr w:rsidR="00E37AC2" w:rsidRPr="00E37AC2" w:rsidSect="00C71B45">
      <w:footerReference w:type="default" r:id="rId24"/>
      <w:footerReference w:type="first" r:id="rId2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6CF15" w14:textId="77777777" w:rsidR="002256D2" w:rsidRDefault="002256D2" w:rsidP="009E241C">
      <w:pPr>
        <w:spacing w:line="240" w:lineRule="auto"/>
      </w:pPr>
      <w:r>
        <w:separator/>
      </w:r>
    </w:p>
  </w:endnote>
  <w:endnote w:type="continuationSeparator" w:id="0">
    <w:p w14:paraId="5C93C15A" w14:textId="77777777" w:rsidR="002256D2" w:rsidRDefault="002256D2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76B7F590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033C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847D4" w14:textId="77777777" w:rsidR="002256D2" w:rsidRDefault="002256D2" w:rsidP="009E241C">
      <w:pPr>
        <w:spacing w:line="240" w:lineRule="auto"/>
      </w:pPr>
      <w:r>
        <w:separator/>
      </w:r>
    </w:p>
  </w:footnote>
  <w:footnote w:type="continuationSeparator" w:id="0">
    <w:p w14:paraId="319DB39D" w14:textId="77777777" w:rsidR="002256D2" w:rsidRDefault="002256D2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D97"/>
    <w:multiLevelType w:val="hybridMultilevel"/>
    <w:tmpl w:val="913073AA"/>
    <w:lvl w:ilvl="0" w:tplc="846816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1F751C"/>
    <w:multiLevelType w:val="hybridMultilevel"/>
    <w:tmpl w:val="B7B2AE0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BA4B50"/>
    <w:multiLevelType w:val="hybridMultilevel"/>
    <w:tmpl w:val="8BD27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EA39C2"/>
    <w:multiLevelType w:val="hybridMultilevel"/>
    <w:tmpl w:val="E5384D4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F1EB6"/>
    <w:multiLevelType w:val="hybridMultilevel"/>
    <w:tmpl w:val="A5F2B7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2D44554"/>
    <w:multiLevelType w:val="multilevel"/>
    <w:tmpl w:val="B6C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C27E94"/>
    <w:multiLevelType w:val="hybridMultilevel"/>
    <w:tmpl w:val="9DAEA5E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56C5E"/>
    <w:multiLevelType w:val="hybridMultilevel"/>
    <w:tmpl w:val="47E0B8C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645775"/>
    <w:multiLevelType w:val="hybridMultilevel"/>
    <w:tmpl w:val="F068586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66D1500"/>
    <w:multiLevelType w:val="hybridMultilevel"/>
    <w:tmpl w:val="C1B825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C84C0C"/>
    <w:multiLevelType w:val="hybridMultilevel"/>
    <w:tmpl w:val="44A2915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4B587E"/>
    <w:multiLevelType w:val="multilevel"/>
    <w:tmpl w:val="30FEECA8"/>
    <w:lvl w:ilvl="0">
      <w:start w:val="1"/>
      <w:numFmt w:val="decimal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suff w:val="space"/>
      <w:lvlText w:val="%1.%2.%3"/>
      <w:lvlJc w:val="left"/>
      <w:pPr>
        <w:ind w:left="794" w:hanging="4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81080"/>
    <w:multiLevelType w:val="multilevel"/>
    <w:tmpl w:val="669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3AB37E4"/>
    <w:multiLevelType w:val="hybridMultilevel"/>
    <w:tmpl w:val="E5384D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6D474B2"/>
    <w:multiLevelType w:val="hybridMultilevel"/>
    <w:tmpl w:val="C2AA6F5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77E67630"/>
    <w:multiLevelType w:val="hybridMultilevel"/>
    <w:tmpl w:val="C2AA6F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A364A61"/>
    <w:multiLevelType w:val="hybridMultilevel"/>
    <w:tmpl w:val="E5384D4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5021D"/>
    <w:multiLevelType w:val="hybridMultilevel"/>
    <w:tmpl w:val="B7B2AE0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7B566E"/>
    <w:multiLevelType w:val="multilevel"/>
    <w:tmpl w:val="C6F407E4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94" w:hanging="4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E9F7C5A"/>
    <w:multiLevelType w:val="hybridMultilevel"/>
    <w:tmpl w:val="A9D26B7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5965779">
    <w:abstractNumId w:val="23"/>
  </w:num>
  <w:num w:numId="2" w16cid:durableId="1203590824">
    <w:abstractNumId w:val="2"/>
  </w:num>
  <w:num w:numId="3" w16cid:durableId="373892793">
    <w:abstractNumId w:val="17"/>
  </w:num>
  <w:num w:numId="4" w16cid:durableId="582372677">
    <w:abstractNumId w:val="3"/>
  </w:num>
  <w:num w:numId="5" w16cid:durableId="580917646">
    <w:abstractNumId w:val="5"/>
  </w:num>
  <w:num w:numId="6" w16cid:durableId="739133416">
    <w:abstractNumId w:val="22"/>
  </w:num>
  <w:num w:numId="7" w16cid:durableId="736441645">
    <w:abstractNumId w:val="11"/>
  </w:num>
  <w:num w:numId="8" w16cid:durableId="1370030234">
    <w:abstractNumId w:val="19"/>
  </w:num>
  <w:num w:numId="9" w16cid:durableId="1448086367">
    <w:abstractNumId w:val="37"/>
  </w:num>
  <w:num w:numId="10" w16cid:durableId="262810773">
    <w:abstractNumId w:val="16"/>
  </w:num>
  <w:num w:numId="11" w16cid:durableId="899051698">
    <w:abstractNumId w:val="15"/>
  </w:num>
  <w:num w:numId="12" w16cid:durableId="2125804398">
    <w:abstractNumId w:val="14"/>
  </w:num>
  <w:num w:numId="13" w16cid:durableId="84616158">
    <w:abstractNumId w:val="8"/>
  </w:num>
  <w:num w:numId="14" w16cid:durableId="917443197">
    <w:abstractNumId w:val="8"/>
  </w:num>
  <w:num w:numId="15" w16cid:durableId="952695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3"/>
  </w:num>
  <w:num w:numId="21" w16cid:durableId="1242906757">
    <w:abstractNumId w:val="25"/>
  </w:num>
  <w:num w:numId="22" w16cid:durableId="2876616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9"/>
  </w:num>
  <w:num w:numId="24" w16cid:durableId="1373845190">
    <w:abstractNumId w:val="32"/>
  </w:num>
  <w:num w:numId="25" w16cid:durableId="993534610">
    <w:abstractNumId w:val="27"/>
  </w:num>
  <w:num w:numId="26" w16cid:durableId="616714593">
    <w:abstractNumId w:val="21"/>
  </w:num>
  <w:num w:numId="27" w16cid:durableId="1383365082">
    <w:abstractNumId w:val="36"/>
  </w:num>
  <w:num w:numId="28" w16cid:durableId="2021812808">
    <w:abstractNumId w:val="28"/>
  </w:num>
  <w:num w:numId="29" w16cid:durableId="485821761">
    <w:abstractNumId w:val="26"/>
  </w:num>
  <w:num w:numId="30" w16cid:durableId="1511797587">
    <w:abstractNumId w:val="0"/>
  </w:num>
  <w:num w:numId="31" w16cid:durableId="686565543">
    <w:abstractNumId w:val="18"/>
  </w:num>
  <w:num w:numId="32" w16cid:durableId="248656006">
    <w:abstractNumId w:val="4"/>
  </w:num>
  <w:num w:numId="33" w16cid:durableId="1882208415">
    <w:abstractNumId w:val="33"/>
  </w:num>
  <w:num w:numId="34" w16cid:durableId="293027295">
    <w:abstractNumId w:val="9"/>
  </w:num>
  <w:num w:numId="35" w16cid:durableId="17321352">
    <w:abstractNumId w:val="7"/>
  </w:num>
  <w:num w:numId="36" w16cid:durableId="874384928">
    <w:abstractNumId w:val="35"/>
  </w:num>
  <w:num w:numId="37" w16cid:durableId="358094100">
    <w:abstractNumId w:val="31"/>
  </w:num>
  <w:num w:numId="38" w16cid:durableId="234291732">
    <w:abstractNumId w:val="1"/>
  </w:num>
  <w:num w:numId="39" w16cid:durableId="925727377">
    <w:abstractNumId w:val="24"/>
  </w:num>
  <w:num w:numId="40" w16cid:durableId="1064911176">
    <w:abstractNumId w:val="10"/>
  </w:num>
  <w:num w:numId="41" w16cid:durableId="538277847">
    <w:abstractNumId w:val="12"/>
  </w:num>
  <w:num w:numId="42" w16cid:durableId="563955274">
    <w:abstractNumId w:val="20"/>
  </w:num>
  <w:num w:numId="43" w16cid:durableId="2120635149">
    <w:abstractNumId w:val="30"/>
  </w:num>
  <w:num w:numId="44" w16cid:durableId="2031179925">
    <w:abstractNumId w:val="6"/>
  </w:num>
  <w:num w:numId="45" w16cid:durableId="1033387204">
    <w:abstractNumId w:val="38"/>
  </w:num>
  <w:num w:numId="46" w16cid:durableId="5782916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56"/>
    <w:rsid w:val="0002764F"/>
    <w:rsid w:val="00041E78"/>
    <w:rsid w:val="0004690E"/>
    <w:rsid w:val="00057229"/>
    <w:rsid w:val="000723CE"/>
    <w:rsid w:val="00083B00"/>
    <w:rsid w:val="000931F0"/>
    <w:rsid w:val="00096692"/>
    <w:rsid w:val="000A204F"/>
    <w:rsid w:val="000B4D67"/>
    <w:rsid w:val="000B66FE"/>
    <w:rsid w:val="000D0C3C"/>
    <w:rsid w:val="000D188C"/>
    <w:rsid w:val="000F5BB7"/>
    <w:rsid w:val="00114AE4"/>
    <w:rsid w:val="001173CB"/>
    <w:rsid w:val="00121F02"/>
    <w:rsid w:val="00132AEF"/>
    <w:rsid w:val="00132B94"/>
    <w:rsid w:val="001376E6"/>
    <w:rsid w:val="001420E5"/>
    <w:rsid w:val="00175E98"/>
    <w:rsid w:val="0019537C"/>
    <w:rsid w:val="001A1E28"/>
    <w:rsid w:val="001C0F6C"/>
    <w:rsid w:val="001C1E00"/>
    <w:rsid w:val="001C28B4"/>
    <w:rsid w:val="001D1307"/>
    <w:rsid w:val="001D61BB"/>
    <w:rsid w:val="001F068F"/>
    <w:rsid w:val="00213301"/>
    <w:rsid w:val="002207E2"/>
    <w:rsid w:val="002256D2"/>
    <w:rsid w:val="00262F0D"/>
    <w:rsid w:val="00264A1A"/>
    <w:rsid w:val="002835CA"/>
    <w:rsid w:val="002846A0"/>
    <w:rsid w:val="00284D74"/>
    <w:rsid w:val="00293E58"/>
    <w:rsid w:val="002A7A09"/>
    <w:rsid w:val="002B3923"/>
    <w:rsid w:val="002B5FD2"/>
    <w:rsid w:val="002D630F"/>
    <w:rsid w:val="002E4052"/>
    <w:rsid w:val="002E57A4"/>
    <w:rsid w:val="002F3F4E"/>
    <w:rsid w:val="003020AB"/>
    <w:rsid w:val="00305889"/>
    <w:rsid w:val="0032675E"/>
    <w:rsid w:val="003719B5"/>
    <w:rsid w:val="003734CE"/>
    <w:rsid w:val="00397A90"/>
    <w:rsid w:val="003A0882"/>
    <w:rsid w:val="003B0A14"/>
    <w:rsid w:val="003B4E87"/>
    <w:rsid w:val="003D382D"/>
    <w:rsid w:val="003D5FC9"/>
    <w:rsid w:val="003F3A5E"/>
    <w:rsid w:val="003F583F"/>
    <w:rsid w:val="00401344"/>
    <w:rsid w:val="00402C66"/>
    <w:rsid w:val="004044B8"/>
    <w:rsid w:val="00405A1B"/>
    <w:rsid w:val="004113D6"/>
    <w:rsid w:val="004149B3"/>
    <w:rsid w:val="00416C04"/>
    <w:rsid w:val="00424474"/>
    <w:rsid w:val="00441A17"/>
    <w:rsid w:val="0044386D"/>
    <w:rsid w:val="00476D22"/>
    <w:rsid w:val="004970CF"/>
    <w:rsid w:val="004A361A"/>
    <w:rsid w:val="004A563E"/>
    <w:rsid w:val="004A6D8F"/>
    <w:rsid w:val="004A7F7F"/>
    <w:rsid w:val="004D41EA"/>
    <w:rsid w:val="004D4AF9"/>
    <w:rsid w:val="004E29FE"/>
    <w:rsid w:val="004F2ABF"/>
    <w:rsid w:val="00503803"/>
    <w:rsid w:val="0050534D"/>
    <w:rsid w:val="00522E95"/>
    <w:rsid w:val="005231CF"/>
    <w:rsid w:val="00525DBD"/>
    <w:rsid w:val="00560284"/>
    <w:rsid w:val="00566755"/>
    <w:rsid w:val="00572656"/>
    <w:rsid w:val="005905CE"/>
    <w:rsid w:val="0059089D"/>
    <w:rsid w:val="00590944"/>
    <w:rsid w:val="005C530E"/>
    <w:rsid w:val="005E4761"/>
    <w:rsid w:val="00604BC0"/>
    <w:rsid w:val="00604FF0"/>
    <w:rsid w:val="006103D8"/>
    <w:rsid w:val="00611D7C"/>
    <w:rsid w:val="00613B3A"/>
    <w:rsid w:val="006165FA"/>
    <w:rsid w:val="006343F4"/>
    <w:rsid w:val="0064100B"/>
    <w:rsid w:val="00672C75"/>
    <w:rsid w:val="00682895"/>
    <w:rsid w:val="006873F3"/>
    <w:rsid w:val="00694FB1"/>
    <w:rsid w:val="00695930"/>
    <w:rsid w:val="006A20CE"/>
    <w:rsid w:val="006A3115"/>
    <w:rsid w:val="006A3140"/>
    <w:rsid w:val="006A5018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615F3"/>
    <w:rsid w:val="00774165"/>
    <w:rsid w:val="00775098"/>
    <w:rsid w:val="0079261E"/>
    <w:rsid w:val="007A44FE"/>
    <w:rsid w:val="007E63EC"/>
    <w:rsid w:val="007F6F3A"/>
    <w:rsid w:val="00803B7E"/>
    <w:rsid w:val="00804139"/>
    <w:rsid w:val="00816174"/>
    <w:rsid w:val="0082118E"/>
    <w:rsid w:val="008220F3"/>
    <w:rsid w:val="00830FE3"/>
    <w:rsid w:val="008421AA"/>
    <w:rsid w:val="00857DA4"/>
    <w:rsid w:val="00881DDF"/>
    <w:rsid w:val="00887A57"/>
    <w:rsid w:val="008C0618"/>
    <w:rsid w:val="008D01DD"/>
    <w:rsid w:val="008D2A2A"/>
    <w:rsid w:val="009012D6"/>
    <w:rsid w:val="00911A3F"/>
    <w:rsid w:val="009174B2"/>
    <w:rsid w:val="009368C6"/>
    <w:rsid w:val="009452DE"/>
    <w:rsid w:val="00954847"/>
    <w:rsid w:val="00973B47"/>
    <w:rsid w:val="0098029A"/>
    <w:rsid w:val="00985242"/>
    <w:rsid w:val="00992595"/>
    <w:rsid w:val="009A5667"/>
    <w:rsid w:val="009B08F7"/>
    <w:rsid w:val="009B51F7"/>
    <w:rsid w:val="009E241C"/>
    <w:rsid w:val="00A111F3"/>
    <w:rsid w:val="00A308BC"/>
    <w:rsid w:val="00A3205E"/>
    <w:rsid w:val="00A346C7"/>
    <w:rsid w:val="00A3564A"/>
    <w:rsid w:val="00A7314D"/>
    <w:rsid w:val="00A81D7D"/>
    <w:rsid w:val="00A82134"/>
    <w:rsid w:val="00A91B03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37FCE"/>
    <w:rsid w:val="00B4731A"/>
    <w:rsid w:val="00B63682"/>
    <w:rsid w:val="00B702B6"/>
    <w:rsid w:val="00B82381"/>
    <w:rsid w:val="00B94636"/>
    <w:rsid w:val="00BB33A8"/>
    <w:rsid w:val="00BB4D41"/>
    <w:rsid w:val="00BC14A6"/>
    <w:rsid w:val="00BC2C77"/>
    <w:rsid w:val="00BE21EF"/>
    <w:rsid w:val="00BE53BC"/>
    <w:rsid w:val="00C20DCD"/>
    <w:rsid w:val="00C24D56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590B"/>
    <w:rsid w:val="00D002F8"/>
    <w:rsid w:val="00D076E6"/>
    <w:rsid w:val="00D1185C"/>
    <w:rsid w:val="00D13578"/>
    <w:rsid w:val="00D516E2"/>
    <w:rsid w:val="00D52270"/>
    <w:rsid w:val="00D75352"/>
    <w:rsid w:val="00D77325"/>
    <w:rsid w:val="00D91ABD"/>
    <w:rsid w:val="00D946F1"/>
    <w:rsid w:val="00DB150D"/>
    <w:rsid w:val="00DD7BA2"/>
    <w:rsid w:val="00E255D2"/>
    <w:rsid w:val="00E32D44"/>
    <w:rsid w:val="00E37AC2"/>
    <w:rsid w:val="00E4258E"/>
    <w:rsid w:val="00E43C76"/>
    <w:rsid w:val="00E44488"/>
    <w:rsid w:val="00E5182F"/>
    <w:rsid w:val="00E623C3"/>
    <w:rsid w:val="00E82BE6"/>
    <w:rsid w:val="00E83501"/>
    <w:rsid w:val="00EB3A38"/>
    <w:rsid w:val="00EF07A4"/>
    <w:rsid w:val="00F04843"/>
    <w:rsid w:val="00F16674"/>
    <w:rsid w:val="00F40189"/>
    <w:rsid w:val="00F67AA0"/>
    <w:rsid w:val="00F91AF3"/>
    <w:rsid w:val="00F9337D"/>
    <w:rsid w:val="00FB06E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2E7C1"/>
  <w15:chartTrackingRefBased/>
  <w15:docId w15:val="{3C39D63C-55A2-4CEE-978B-9C6C5871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501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41A17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441A17"/>
    <w:pPr>
      <w:numPr>
        <w:ilvl w:val="2"/>
      </w:numPr>
      <w:spacing w:before="240" w:after="120"/>
      <w:outlineLvl w:val="2"/>
    </w:pPr>
    <w:rPr>
      <w:sz w:val="28"/>
      <w:szCs w:val="28"/>
      <w:lang w:eastAsia="zh-CN" w:bidi="hi-IN"/>
    </w:r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41A17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441A17"/>
    <w:rPr>
      <w:rFonts w:ascii="Times New Roman" w:hAnsi="Times New Roman"/>
      <w:b/>
      <w:bCs/>
      <w:kern w:val="0"/>
      <w:sz w:val="28"/>
      <w:szCs w:val="28"/>
      <w:lang w:eastAsia="zh-CN" w:bidi="hi-IN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441A17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="Droid Sans Fallback" w:cs="Times New Roman"/>
      <w:b/>
      <w:caps/>
      <w:spacing w:val="-10"/>
      <w:kern w:val="2"/>
      <w:sz w:val="32"/>
      <w:szCs w:val="32"/>
      <w:lang w:eastAsia="zh-CN" w:bidi="hi-IN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441A17"/>
    <w:rPr>
      <w:rFonts w:ascii="Times New Roman" w:eastAsia="Droid Sans Fallback" w:hAnsi="Times New Roman" w:cs="Times New Roman"/>
      <w:b/>
      <w:caps/>
      <w:spacing w:val="-10"/>
      <w:sz w:val="32"/>
      <w:szCs w:val="32"/>
      <w:lang w:eastAsia="zh-CN" w:bidi="hi-IN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link w:val="af6"/>
    <w:qFormat/>
    <w:rsid w:val="00A91B03"/>
    <w:pPr>
      <w:keepNext/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7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8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a">
    <w:name w:val="После листига"/>
    <w:basedOn w:val="a0"/>
    <w:link w:val="afb"/>
    <w:qFormat/>
    <w:rsid w:val="00293E58"/>
    <w:pPr>
      <w:spacing w:before="120"/>
    </w:pPr>
  </w:style>
  <w:style w:type="character" w:customStyle="1" w:styleId="afb">
    <w:name w:val="После листига Знак"/>
    <w:basedOn w:val="a2"/>
    <w:link w:val="afa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Strong"/>
    <w:basedOn w:val="a2"/>
    <w:uiPriority w:val="22"/>
    <w:qFormat/>
    <w:rsid w:val="00BB4D41"/>
    <w:rPr>
      <w:b/>
      <w:bCs/>
    </w:rPr>
  </w:style>
  <w:style w:type="paragraph" w:customStyle="1" w:styleId="afd">
    <w:name w:val="Подпись под рисунком"/>
    <w:basedOn w:val="af5"/>
    <w:link w:val="afe"/>
    <w:qFormat/>
    <w:rsid w:val="00A91B03"/>
    <w:pPr>
      <w:keepNext w:val="0"/>
    </w:pPr>
    <w:rPr>
      <w:lang w:eastAsia="zh-CN" w:bidi="hi-IN"/>
    </w:rPr>
  </w:style>
  <w:style w:type="character" w:customStyle="1" w:styleId="af6">
    <w:name w:val="Рисунок Знак"/>
    <w:basedOn w:val="a2"/>
    <w:link w:val="af5"/>
    <w:rsid w:val="00A91B03"/>
    <w:rPr>
      <w:rFonts w:ascii="Times New Roman" w:hAnsi="Times New Roman"/>
      <w:b/>
      <w:kern w:val="0"/>
      <w:szCs w:val="22"/>
      <w14:ligatures w14:val="none"/>
    </w:rPr>
  </w:style>
  <w:style w:type="character" w:customStyle="1" w:styleId="afe">
    <w:name w:val="Подпись под рисунком Знак"/>
    <w:basedOn w:val="af6"/>
    <w:link w:val="afd"/>
    <w:rsid w:val="00A91B03"/>
    <w:rPr>
      <w:rFonts w:ascii="Times New Roman" w:hAnsi="Times New Roman"/>
      <w:b/>
      <w:kern w:val="0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522</TotalTime>
  <Pages>13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13</cp:revision>
  <cp:lastPrinted>2025-03-03T01:57:00Z</cp:lastPrinted>
  <dcterms:created xsi:type="dcterms:W3CDTF">2025-09-28T19:53:00Z</dcterms:created>
  <dcterms:modified xsi:type="dcterms:W3CDTF">2025-09-29T15:58:00Z</dcterms:modified>
</cp:coreProperties>
</file>